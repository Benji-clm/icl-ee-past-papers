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DD9" w:rsidRPr="003B7181" w:rsidRDefault="00107DD9" w:rsidP="00107DD9">
      <w:pPr>
        <w:pStyle w:val="question"/>
        <w:jc w:val="center"/>
        <w:rPr>
          <w:b/>
          <w:sz w:val="32"/>
          <w:szCs w:val="32"/>
        </w:rPr>
      </w:pPr>
      <w:bookmarkStart w:id="0" w:name="_GoBack"/>
      <w:bookmarkEnd w:id="0"/>
      <w:r w:rsidRPr="003B7181">
        <w:rPr>
          <w:b/>
          <w:sz w:val="32"/>
          <w:szCs w:val="32"/>
        </w:rPr>
        <w:t>Introduction to Comp</w:t>
      </w:r>
      <w:r w:rsidR="0065401E">
        <w:rPr>
          <w:b/>
          <w:sz w:val="32"/>
          <w:szCs w:val="32"/>
        </w:rPr>
        <w:t>uter Architecture - Answers 2013</w:t>
      </w:r>
    </w:p>
    <w:p w:rsidR="00107DD9" w:rsidRDefault="004A2249" w:rsidP="00107DD9">
      <w:pPr>
        <w:pStyle w:val="question"/>
        <w:rPr>
          <w:i/>
        </w:rPr>
      </w:pPr>
      <w:r>
        <w:rPr>
          <w:i/>
        </w:rPr>
        <w:tab/>
      </w:r>
      <w:r w:rsidR="00107DD9">
        <w:rPr>
          <w:i/>
        </w:rPr>
        <w:t>All questions are compulsory,</w:t>
      </w:r>
      <w:r w:rsidR="00FF5811">
        <w:rPr>
          <w:i/>
        </w:rPr>
        <w:t xml:space="preserve"> questions are weighted equally.</w:t>
      </w:r>
    </w:p>
    <w:p w:rsidR="008040E0" w:rsidRPr="00BD3B4C" w:rsidRDefault="008573DB" w:rsidP="00034713">
      <w:pPr>
        <w:pStyle w:val="figure"/>
        <w:rPr>
          <w:b/>
          <w:sz w:val="28"/>
          <w:szCs w:val="28"/>
        </w:rPr>
      </w:pPr>
      <w:r>
        <w:rPr>
          <w:b/>
          <w:sz w:val="28"/>
          <w:szCs w:val="28"/>
        </w:rPr>
        <w:t>Answer to Question 1</w:t>
      </w:r>
    </w:p>
    <w:p w:rsidR="00BE69FE" w:rsidRPr="00BE69FE" w:rsidRDefault="00734F06" w:rsidP="00F152D4">
      <w:pPr>
        <w:pStyle w:val="question"/>
        <w:rPr>
          <w:i/>
        </w:rPr>
      </w:pPr>
      <w:r>
        <w:rPr>
          <w:i/>
        </w:rPr>
        <w:tab/>
      </w:r>
      <w:proofErr w:type="spellStart"/>
      <w:r>
        <w:rPr>
          <w:i/>
        </w:rPr>
        <w:t>Qa</w:t>
      </w:r>
      <w:proofErr w:type="gramStart"/>
      <w:r>
        <w:rPr>
          <w:i/>
        </w:rPr>
        <w:t>,b,d</w:t>
      </w:r>
      <w:proofErr w:type="spellEnd"/>
      <w:proofErr w:type="gramEnd"/>
      <w:r>
        <w:rPr>
          <w:i/>
        </w:rPr>
        <w:t xml:space="preserve"> are</w:t>
      </w:r>
      <w:r w:rsidR="001B3BB8">
        <w:rPr>
          <w:i/>
        </w:rPr>
        <w:t xml:space="preserve"> easy </w:t>
      </w:r>
      <w:r w:rsidR="00BE69FE" w:rsidRPr="00BE69FE">
        <w:rPr>
          <w:i/>
        </w:rPr>
        <w:t>q</w:t>
      </w:r>
      <w:r w:rsidR="003665BA">
        <w:rPr>
          <w:i/>
        </w:rPr>
        <w:t>uestion</w:t>
      </w:r>
      <w:r>
        <w:rPr>
          <w:i/>
        </w:rPr>
        <w:t>s</w:t>
      </w:r>
      <w:r w:rsidR="003665BA">
        <w:rPr>
          <w:i/>
        </w:rPr>
        <w:t xml:space="preserve"> testing basic knowledge &amp; </w:t>
      </w:r>
      <w:proofErr w:type="spellStart"/>
      <w:r w:rsidR="003665BA">
        <w:rPr>
          <w:i/>
        </w:rPr>
        <w:t>understanding.</w:t>
      </w:r>
      <w:r>
        <w:rPr>
          <w:i/>
        </w:rPr>
        <w:t>C</w:t>
      </w:r>
      <w:proofErr w:type="spellEnd"/>
      <w:r>
        <w:rPr>
          <w:i/>
        </w:rPr>
        <w:t xml:space="preserve"> tests ability to optimise code (i) is bookwork.</w:t>
      </w:r>
    </w:p>
    <w:p w:rsidR="008040E0" w:rsidRPr="00F152D4" w:rsidRDefault="008573DB" w:rsidP="00F152D4">
      <w:pPr>
        <w:pStyle w:val="question"/>
        <w:rPr>
          <w:b/>
        </w:rPr>
      </w:pPr>
      <w:r>
        <w:t>1.</w:t>
      </w:r>
    </w:p>
    <w:p w:rsidR="00853C9C" w:rsidRDefault="008040E0" w:rsidP="008040E0">
      <w:pPr>
        <w:pStyle w:val="part"/>
      </w:pPr>
      <w:r>
        <w:t>a)</w:t>
      </w:r>
      <w:r>
        <w:tab/>
      </w:r>
    </w:p>
    <w:p w:rsidR="0054739E" w:rsidRDefault="00853C9C" w:rsidP="00853C9C">
      <w:pPr>
        <w:pStyle w:val="subpart"/>
      </w:pPr>
      <w:r>
        <w:t>(i)</w:t>
      </w:r>
      <w:r w:rsidR="008040E0">
        <w:tab/>
      </w:r>
      <w:r w:rsidR="00545085">
        <w:t>1</w:t>
      </w:r>
      <w:r w:rsidR="00545085" w:rsidRPr="00545085">
        <w:t>3631489</w:t>
      </w:r>
      <w:r w:rsidR="0018401D">
        <w:t xml:space="preserve"> </w:t>
      </w:r>
      <w:r w:rsidR="006F6C53">
        <w:t xml:space="preserve">    </w:t>
      </w:r>
      <w:r w:rsidR="00932693">
        <w:t>(2</w:t>
      </w:r>
      <w:r w:rsidR="00932693" w:rsidRPr="00932693">
        <w:rPr>
          <w:vertAlign w:val="superscript"/>
        </w:rPr>
        <w:t>23</w:t>
      </w:r>
      <w:r w:rsidR="00932693">
        <w:t>*0b1.101 000 000 000 0001)</w:t>
      </w:r>
      <w:r w:rsidR="0018401D">
        <w:tab/>
      </w:r>
      <w:r w:rsidR="0018401D" w:rsidRPr="0018401D">
        <w:rPr>
          <w:b/>
        </w:rPr>
        <w:t>2</w:t>
      </w:r>
    </w:p>
    <w:p w:rsidR="00853C9C" w:rsidRDefault="00853C9C" w:rsidP="00853C9C">
      <w:pPr>
        <w:pStyle w:val="subpart"/>
      </w:pPr>
      <w:r>
        <w:t>(ii)</w:t>
      </w:r>
      <w:r>
        <w:tab/>
      </w:r>
      <w:r w:rsidR="00545085">
        <w:t>1363</w:t>
      </w:r>
      <w:r w:rsidR="008A4811">
        <w:t>1</w:t>
      </w:r>
      <w:r w:rsidR="00545085">
        <w:t>490</w:t>
      </w:r>
      <w:r w:rsidR="00932693">
        <w:t xml:space="preserve"> </w:t>
      </w:r>
      <w:r w:rsidR="006F6C53">
        <w:t xml:space="preserve">   </w:t>
      </w:r>
      <w:r w:rsidR="00932693">
        <w:t>(2</w:t>
      </w:r>
      <w:r w:rsidR="00932693" w:rsidRPr="00932693">
        <w:rPr>
          <w:vertAlign w:val="superscript"/>
        </w:rPr>
        <w:t>23</w:t>
      </w:r>
      <w:r w:rsidR="00932693">
        <w:t>*0b1.101 000 000 000 0010)</w:t>
      </w:r>
      <w:r w:rsidR="0018401D">
        <w:tab/>
      </w:r>
      <w:r w:rsidR="0018401D" w:rsidRPr="0018401D">
        <w:rPr>
          <w:b/>
        </w:rPr>
        <w:t>2</w:t>
      </w:r>
    </w:p>
    <w:p w:rsidR="006F6C53" w:rsidRDefault="008A4811" w:rsidP="00853C9C">
      <w:pPr>
        <w:pStyle w:val="subpart"/>
      </w:pPr>
      <w:r>
        <w:t>(iii)</w:t>
      </w:r>
      <w:r>
        <w:tab/>
      </w:r>
      <w:r w:rsidR="006F6C53">
        <w:t xml:space="preserve">As (i) but </w:t>
      </w:r>
      <w:proofErr w:type="spellStart"/>
      <w:r w:rsidR="006F6C53">
        <w:t>exp</w:t>
      </w:r>
      <w:proofErr w:type="spellEnd"/>
      <w:r w:rsidR="006F6C53">
        <w:t xml:space="preserve"> is one larger =&gt; X2.</w:t>
      </w:r>
    </w:p>
    <w:p w:rsidR="006F6C53" w:rsidRDefault="006F6C53" w:rsidP="00853C9C">
      <w:pPr>
        <w:pStyle w:val="subpart"/>
      </w:pPr>
      <w:r>
        <w:tab/>
        <w:t xml:space="preserve">Note that the exp=24, so difference between successive IEEE-754 numbers </w:t>
      </w:r>
      <w:r w:rsidR="00690583">
        <w:t xml:space="preserve">in this range </w:t>
      </w:r>
      <w:r>
        <w:t>is 2. Half of this (1) is the max deviation from the nominal value:</w:t>
      </w:r>
    </w:p>
    <w:p w:rsidR="00D5653F" w:rsidRPr="0018401D" w:rsidRDefault="006F6C53" w:rsidP="00853C9C">
      <w:pPr>
        <w:pStyle w:val="subpart"/>
        <w:rPr>
          <w:b/>
        </w:rPr>
      </w:pPr>
      <w:r>
        <w:tab/>
      </w:r>
      <w:r w:rsidR="008A4811">
        <w:t xml:space="preserve">27262977 </w:t>
      </w:r>
      <w:r w:rsidR="0018401D">
        <w:t>–</w:t>
      </w:r>
      <w:r w:rsidR="008A4811">
        <w:t xml:space="preserve"> 27262979</w:t>
      </w:r>
      <w:r>
        <w:t xml:space="preserve"> (13631489*2 ±1)</w:t>
      </w:r>
      <w:r w:rsidR="0018401D">
        <w:tab/>
      </w:r>
      <w:r w:rsidR="0018401D" w:rsidRPr="0018401D">
        <w:rPr>
          <w:b/>
        </w:rPr>
        <w:t>2</w:t>
      </w:r>
    </w:p>
    <w:p w:rsidR="00504D03" w:rsidRPr="00386BCC" w:rsidRDefault="00690583" w:rsidP="00853C9C">
      <w:pPr>
        <w:pStyle w:val="subpart"/>
        <w:rPr>
          <w:vertAlign w:val="superscript"/>
        </w:rPr>
      </w:pPr>
      <w:r>
        <w:rPr>
          <w:vertAlign w:val="superscript"/>
        </w:rPr>
        <w:tab/>
      </w:r>
    </w:p>
    <w:p w:rsidR="004502D8" w:rsidRPr="004502D8" w:rsidRDefault="004502D8" w:rsidP="004502D8">
      <w:pPr>
        <w:pStyle w:val="Heading1"/>
        <w:ind w:left="720"/>
        <w:rPr>
          <w:color w:val="FF0000"/>
        </w:rPr>
      </w:pPr>
      <w:r>
        <w:tab/>
      </w:r>
      <w:r w:rsidRPr="004502D8">
        <w:rPr>
          <w:color w:val="FF0000"/>
        </w:rPr>
        <w:t>Common mistakes were to get exponent wrong, or to give an approximate answer (calculator will not have enough precision unle</w:t>
      </w:r>
      <w:r>
        <w:rPr>
          <w:color w:val="FF0000"/>
        </w:rPr>
        <w:t>s</w:t>
      </w:r>
      <w:r w:rsidRPr="004502D8">
        <w:rPr>
          <w:color w:val="FF0000"/>
        </w:rPr>
        <w:t>s used carefully)</w:t>
      </w:r>
      <w:r w:rsidR="0057529D" w:rsidRPr="004502D8">
        <w:rPr>
          <w:color w:val="FF0000"/>
        </w:rPr>
        <w:tab/>
      </w:r>
    </w:p>
    <w:p w:rsidR="00F152D4" w:rsidRDefault="004502D8" w:rsidP="00853C9C">
      <w:pPr>
        <w:pStyle w:val="marks"/>
      </w:pPr>
      <w:r>
        <w:tab/>
      </w:r>
      <w:r w:rsidR="0057529D">
        <w:tab/>
      </w:r>
      <w:r w:rsidR="00853C9C">
        <w:t>[</w:t>
      </w:r>
      <w:r w:rsidR="0018401D">
        <w:t>6</w:t>
      </w:r>
      <w:r w:rsidR="001C73E4">
        <w:t>]</w:t>
      </w:r>
    </w:p>
    <w:p w:rsidR="000C7706" w:rsidRDefault="000C7706" w:rsidP="00D5653F">
      <w:pPr>
        <w:pStyle w:val="subpart"/>
      </w:pPr>
    </w:p>
    <w:p w:rsidR="00D5653F" w:rsidRDefault="001C73E4" w:rsidP="000C7706">
      <w:pPr>
        <w:pStyle w:val="part"/>
      </w:pPr>
      <w:r>
        <w:t>b)</w:t>
      </w:r>
      <w:r>
        <w:tab/>
      </w:r>
    </w:p>
    <w:p w:rsidR="00D5653F" w:rsidRPr="00ED4889" w:rsidRDefault="00D5653F" w:rsidP="00D5653F">
      <w:pPr>
        <w:pStyle w:val="subpart"/>
        <w:rPr>
          <w:rFonts w:asciiTheme="minorHAnsi" w:hAnsiTheme="minorHAnsi" w:cstheme="minorHAnsi"/>
          <w:b/>
        </w:rPr>
      </w:pPr>
      <w:r>
        <w:t>(i)</w:t>
      </w:r>
      <w:r>
        <w:tab/>
      </w:r>
      <w:r w:rsidR="005C52FD">
        <w:t>0x</w:t>
      </w:r>
      <w:r w:rsidR="005C52FD">
        <w:rPr>
          <w:rFonts w:asciiTheme="minorHAnsi" w:hAnsiTheme="minorHAnsi" w:cstheme="minorHAnsi"/>
          <w:b/>
        </w:rPr>
        <w:t>34D25</w:t>
      </w:r>
      <w:r w:rsidR="0018401D">
        <w:rPr>
          <w:rFonts w:asciiTheme="minorHAnsi" w:hAnsiTheme="minorHAnsi" w:cstheme="minorHAnsi"/>
          <w:b/>
        </w:rPr>
        <w:tab/>
        <w:t>1</w:t>
      </w:r>
    </w:p>
    <w:p w:rsidR="00D5653F" w:rsidRPr="00ED4889" w:rsidRDefault="00D5653F" w:rsidP="00D5653F">
      <w:pPr>
        <w:pStyle w:val="subpart"/>
        <w:rPr>
          <w:rFonts w:asciiTheme="minorHAnsi" w:hAnsiTheme="minorHAnsi" w:cstheme="minorHAnsi"/>
          <w:b/>
        </w:rPr>
      </w:pPr>
      <w:r>
        <w:t>(ii)</w:t>
      </w:r>
      <w:r>
        <w:tab/>
      </w:r>
      <w:r w:rsidR="005C52FD">
        <w:rPr>
          <w:rFonts w:asciiTheme="minorHAnsi" w:hAnsiTheme="minorHAnsi" w:cstheme="minorHAnsi"/>
          <w:b/>
        </w:rPr>
        <w:t>0x03</w:t>
      </w:r>
      <w:r w:rsidR="0018401D">
        <w:rPr>
          <w:rFonts w:asciiTheme="minorHAnsi" w:hAnsiTheme="minorHAnsi" w:cstheme="minorHAnsi"/>
          <w:b/>
        </w:rPr>
        <w:tab/>
        <w:t>1</w:t>
      </w:r>
    </w:p>
    <w:p w:rsidR="001B3BB8" w:rsidRDefault="00D5653F" w:rsidP="005C52FD">
      <w:pPr>
        <w:pStyle w:val="subpart"/>
        <w:rPr>
          <w:rFonts w:asciiTheme="minorHAnsi" w:hAnsiTheme="minorHAnsi" w:cstheme="minorHAnsi"/>
          <w:b/>
        </w:rPr>
      </w:pPr>
      <w:r>
        <w:t>(</w:t>
      </w:r>
      <w:proofErr w:type="gramStart"/>
      <w:r>
        <w:t>iii</w:t>
      </w:r>
      <w:proofErr w:type="gramEnd"/>
      <w:r>
        <w:t>)</w:t>
      </w:r>
      <w:r>
        <w:tab/>
      </w:r>
      <w:r w:rsidR="005C52FD">
        <w:rPr>
          <w:rFonts w:asciiTheme="minorHAnsi" w:hAnsiTheme="minorHAnsi" w:cstheme="minorHAnsi"/>
          <w:b/>
        </w:rPr>
        <w:t>invalid, will cause memory abort exception</w:t>
      </w:r>
      <w:r w:rsidR="0018401D">
        <w:rPr>
          <w:rFonts w:asciiTheme="minorHAnsi" w:hAnsiTheme="minorHAnsi" w:cstheme="minorHAnsi"/>
          <w:b/>
        </w:rPr>
        <w:tab/>
        <w:t>1</w:t>
      </w:r>
    </w:p>
    <w:p w:rsidR="004502D8" w:rsidRPr="004502D8" w:rsidRDefault="004502D8" w:rsidP="005C52FD">
      <w:pPr>
        <w:pStyle w:val="subpart"/>
        <w:rPr>
          <w:rFonts w:asciiTheme="minorHAnsi" w:hAnsiTheme="minorHAnsi" w:cstheme="minorHAnsi"/>
          <w:b/>
          <w:color w:val="FF0000"/>
        </w:rPr>
      </w:pPr>
      <w:r w:rsidRPr="004502D8">
        <w:rPr>
          <w:color w:val="FF0000"/>
        </w:rPr>
        <w:t>Many did not identify that (iii) was invalid, and that it would result in an exception.</w:t>
      </w:r>
    </w:p>
    <w:p w:rsidR="001C73E4" w:rsidRDefault="0057529D" w:rsidP="00853C9C">
      <w:pPr>
        <w:pStyle w:val="marks"/>
      </w:pPr>
      <w:r w:rsidRPr="004502D8">
        <w:rPr>
          <w:color w:val="FF0000"/>
        </w:rPr>
        <w:tab/>
      </w:r>
      <w:r>
        <w:tab/>
      </w:r>
      <w:r w:rsidR="0018401D">
        <w:t>[3</w:t>
      </w:r>
      <w:r w:rsidR="001C73E4">
        <w:t>]</w:t>
      </w:r>
    </w:p>
    <w:p w:rsidR="00F152D4" w:rsidRDefault="00F152D4" w:rsidP="00853C9C">
      <w:pPr>
        <w:pStyle w:val="marks"/>
      </w:pPr>
    </w:p>
    <w:p w:rsidR="00F152D4" w:rsidRDefault="00F152D4" w:rsidP="00853C9C">
      <w:pPr>
        <w:pStyle w:val="marks"/>
      </w:pPr>
    </w:p>
    <w:p w:rsidR="00F152D4" w:rsidRDefault="00F152D4" w:rsidP="00853C9C">
      <w:pPr>
        <w:pStyle w:val="marks"/>
      </w:pPr>
    </w:p>
    <w:p w:rsidR="007869A6" w:rsidRDefault="001C73E4" w:rsidP="001C73E4">
      <w:pPr>
        <w:pStyle w:val="part"/>
      </w:pPr>
      <w:r>
        <w:t>c)</w:t>
      </w:r>
      <w:r w:rsidR="00706EE6">
        <w:tab/>
      </w:r>
    </w:p>
    <w:p w:rsidR="00AB4AB4" w:rsidRPr="00ED1ED6" w:rsidRDefault="005C52FD" w:rsidP="00ED1ED6">
      <w:pPr>
        <w:pStyle w:val="part"/>
        <w:spacing w:before="0"/>
        <w:ind w:left="21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(i)</w:t>
      </w:r>
      <w:r>
        <w:rPr>
          <w:rFonts w:asciiTheme="minorHAnsi" w:hAnsiTheme="minorHAnsi" w:cstheme="minorHAnsi"/>
          <w:b/>
        </w:rPr>
        <w:tab/>
      </w:r>
      <w:r w:rsidR="00AB4AB4" w:rsidRPr="00ED1ED6">
        <w:rPr>
          <w:rFonts w:asciiTheme="minorHAnsi" w:hAnsiTheme="minorHAnsi" w:cstheme="minorHAnsi"/>
          <w:b/>
        </w:rPr>
        <w:t>ADD</w:t>
      </w:r>
      <w:r>
        <w:rPr>
          <w:rFonts w:asciiTheme="minorHAnsi" w:hAnsiTheme="minorHAnsi" w:cstheme="minorHAnsi"/>
          <w:b/>
        </w:rPr>
        <w:t xml:space="preserve"> R1, R2, R2, </w:t>
      </w:r>
      <w:proofErr w:type="spellStart"/>
      <w:r>
        <w:rPr>
          <w:rFonts w:asciiTheme="minorHAnsi" w:hAnsiTheme="minorHAnsi" w:cstheme="minorHAnsi"/>
          <w:b/>
        </w:rPr>
        <w:t>lsl</w:t>
      </w:r>
      <w:proofErr w:type="spellEnd"/>
      <w:r>
        <w:rPr>
          <w:rFonts w:asciiTheme="minorHAnsi" w:hAnsiTheme="minorHAnsi" w:cstheme="minorHAnsi"/>
          <w:b/>
        </w:rPr>
        <w:t xml:space="preserve"> #6</w:t>
      </w:r>
      <w:r w:rsidR="0018401D">
        <w:rPr>
          <w:rFonts w:asciiTheme="minorHAnsi" w:hAnsiTheme="minorHAnsi" w:cstheme="minorHAnsi"/>
          <w:b/>
        </w:rPr>
        <w:tab/>
        <w:t>3</w:t>
      </w:r>
    </w:p>
    <w:p w:rsidR="00AB4AB4" w:rsidRDefault="005C52FD" w:rsidP="00ED1ED6">
      <w:pPr>
        <w:pStyle w:val="part"/>
        <w:spacing w:before="0"/>
        <w:ind w:left="216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(ii)</w:t>
      </w:r>
      <w:r>
        <w:rPr>
          <w:rFonts w:asciiTheme="minorHAnsi" w:hAnsiTheme="minorHAnsi" w:cstheme="minorHAnsi"/>
          <w:b/>
        </w:rPr>
        <w:tab/>
        <w:t>RSC R3, R3, R4</w:t>
      </w:r>
      <w:r w:rsidR="004502D8">
        <w:rPr>
          <w:rFonts w:asciiTheme="minorHAnsi" w:hAnsiTheme="minorHAnsi" w:cstheme="minorHAnsi"/>
          <w:b/>
        </w:rPr>
        <w:t xml:space="preserve">, </w:t>
      </w:r>
      <w:proofErr w:type="spellStart"/>
      <w:r w:rsidR="004502D8">
        <w:rPr>
          <w:rFonts w:asciiTheme="minorHAnsi" w:hAnsiTheme="minorHAnsi" w:cstheme="minorHAnsi"/>
          <w:b/>
        </w:rPr>
        <w:t>lsl</w:t>
      </w:r>
      <w:proofErr w:type="spellEnd"/>
      <w:r w:rsidR="00854FA6">
        <w:rPr>
          <w:rFonts w:asciiTheme="minorHAnsi" w:hAnsiTheme="minorHAnsi" w:cstheme="minorHAnsi"/>
          <w:b/>
        </w:rPr>
        <w:t xml:space="preserve"> #</w:t>
      </w:r>
      <w:proofErr w:type="gramStart"/>
      <w:r w:rsidR="00854FA6">
        <w:rPr>
          <w:rFonts w:asciiTheme="minorHAnsi" w:hAnsiTheme="minorHAnsi" w:cstheme="minorHAnsi"/>
          <w:b/>
        </w:rPr>
        <w:t>1</w:t>
      </w:r>
      <w:r>
        <w:rPr>
          <w:rFonts w:asciiTheme="minorHAnsi" w:hAnsiTheme="minorHAnsi" w:cstheme="minorHAnsi"/>
          <w:b/>
        </w:rPr>
        <w:t xml:space="preserve"> ;</w:t>
      </w:r>
      <w:proofErr w:type="gramEnd"/>
      <w:r>
        <w:rPr>
          <w:rFonts w:asciiTheme="minorHAnsi" w:hAnsiTheme="minorHAnsi" w:cstheme="minorHAnsi"/>
          <w:b/>
        </w:rPr>
        <w:t xml:space="preserve"> works because C=0 </w:t>
      </w:r>
      <w:r w:rsidR="0018401D">
        <w:rPr>
          <w:rFonts w:asciiTheme="minorHAnsi" w:hAnsiTheme="minorHAnsi" w:cstheme="minorHAnsi"/>
          <w:b/>
        </w:rPr>
        <w:tab/>
        <w:t>3</w:t>
      </w:r>
    </w:p>
    <w:p w:rsidR="004502D8" w:rsidRPr="004502D8" w:rsidRDefault="004502D8" w:rsidP="00ED1ED6">
      <w:pPr>
        <w:pStyle w:val="part"/>
        <w:spacing w:before="0"/>
        <w:ind w:left="2160"/>
        <w:rPr>
          <w:rFonts w:asciiTheme="minorHAnsi" w:hAnsiTheme="minorHAnsi" w:cstheme="minorHAnsi"/>
          <w:b/>
          <w:color w:val="FF0000"/>
        </w:rPr>
      </w:pPr>
      <w:r w:rsidRPr="004502D8">
        <w:rPr>
          <w:rFonts w:asciiTheme="minorHAnsi" w:hAnsiTheme="minorHAnsi" w:cstheme="minorHAnsi"/>
          <w:b/>
          <w:color w:val="FF0000"/>
        </w:rPr>
        <w:t xml:space="preserve">Many took 2 or </w:t>
      </w:r>
      <w:proofErr w:type="spellStart"/>
      <w:proofErr w:type="gramStart"/>
      <w:r w:rsidRPr="004502D8">
        <w:rPr>
          <w:rFonts w:asciiTheme="minorHAnsi" w:hAnsiTheme="minorHAnsi" w:cstheme="minorHAnsi"/>
          <w:b/>
          <w:color w:val="FF0000"/>
        </w:rPr>
        <w:t>mor</w:t>
      </w:r>
      <w:proofErr w:type="spellEnd"/>
      <w:proofErr w:type="gramEnd"/>
      <w:r w:rsidRPr="004502D8">
        <w:rPr>
          <w:rFonts w:asciiTheme="minorHAnsi" w:hAnsiTheme="minorHAnsi" w:cstheme="minorHAnsi"/>
          <w:b/>
          <w:color w:val="FF0000"/>
        </w:rPr>
        <w:t xml:space="preserve"> instructions to implement (ii)</w:t>
      </w:r>
    </w:p>
    <w:p w:rsidR="001C73E4" w:rsidRDefault="0057529D" w:rsidP="00853C9C">
      <w:pPr>
        <w:pStyle w:val="marks"/>
      </w:pPr>
      <w:r>
        <w:tab/>
      </w:r>
      <w:r>
        <w:tab/>
      </w:r>
      <w:r w:rsidR="0018401D">
        <w:t>[6</w:t>
      </w:r>
      <w:r w:rsidR="001C73E4">
        <w:t>]</w:t>
      </w:r>
    </w:p>
    <w:p w:rsidR="00F152D4" w:rsidRDefault="00F152D4" w:rsidP="00853C9C">
      <w:pPr>
        <w:pStyle w:val="marks"/>
      </w:pPr>
    </w:p>
    <w:p w:rsidR="00F152D4" w:rsidRDefault="00F152D4" w:rsidP="00853C9C">
      <w:pPr>
        <w:pStyle w:val="marks"/>
      </w:pPr>
    </w:p>
    <w:p w:rsidR="00273D8E" w:rsidRDefault="004B060A" w:rsidP="00F152D4">
      <w:pPr>
        <w:pStyle w:val="part"/>
      </w:pPr>
      <w:r>
        <w:t>d)</w:t>
      </w:r>
      <w:r>
        <w:tab/>
      </w:r>
      <w:r w:rsidR="00706EE6">
        <w:tab/>
      </w:r>
    </w:p>
    <w:p w:rsidR="00AB4AB4" w:rsidRDefault="00AB4AB4" w:rsidP="005C52FD">
      <w:pPr>
        <w:pStyle w:val="part"/>
        <w:spacing w:before="0"/>
        <w:rPr>
          <w:rFonts w:asciiTheme="minorHAnsi" w:hAnsiTheme="minorHAnsi" w:cstheme="minorHAnsi"/>
          <w:b/>
        </w:rPr>
      </w:pPr>
      <w:r>
        <w:tab/>
      </w:r>
      <w:r w:rsidR="005C52FD">
        <w:rPr>
          <w:rFonts w:asciiTheme="minorHAnsi" w:hAnsiTheme="minorHAnsi" w:cstheme="minorHAnsi"/>
          <w:b/>
        </w:rPr>
        <w:t>T = 100MHz</w:t>
      </w:r>
      <w:proofErr w:type="gramStart"/>
      <w:r w:rsidR="005C52FD">
        <w:rPr>
          <w:rFonts w:asciiTheme="minorHAnsi" w:hAnsiTheme="minorHAnsi" w:cstheme="minorHAnsi"/>
          <w:b/>
        </w:rPr>
        <w:t>/(</w:t>
      </w:r>
      <w:proofErr w:type="gramEnd"/>
      <w:r w:rsidR="005C52FD">
        <w:rPr>
          <w:rFonts w:asciiTheme="minorHAnsi" w:hAnsiTheme="minorHAnsi" w:cstheme="minorHAnsi"/>
          <w:b/>
        </w:rPr>
        <w:t>1+3*0.3*0.25) = 81.6MHz</w:t>
      </w:r>
      <w:r w:rsidR="0018401D">
        <w:rPr>
          <w:rFonts w:asciiTheme="minorHAnsi" w:hAnsiTheme="minorHAnsi" w:cstheme="minorHAnsi"/>
          <w:b/>
        </w:rPr>
        <w:t xml:space="preserve"> (or 0.816 instructions/cycle)</w:t>
      </w:r>
      <w:r w:rsidR="0018401D">
        <w:rPr>
          <w:rFonts w:asciiTheme="minorHAnsi" w:hAnsiTheme="minorHAnsi" w:cstheme="minorHAnsi"/>
          <w:b/>
        </w:rPr>
        <w:tab/>
        <w:t>3</w:t>
      </w:r>
    </w:p>
    <w:p w:rsidR="0018401D" w:rsidRDefault="005C52FD" w:rsidP="005C52FD">
      <w:pPr>
        <w:pStyle w:val="part"/>
        <w:spacing w:befor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  <w:t xml:space="preserve">Typical code will contain many LDR/STR instructions which also cause pipeline </w:t>
      </w:r>
      <w:r w:rsidR="0018401D">
        <w:rPr>
          <w:rFonts w:asciiTheme="minorHAnsi" w:hAnsiTheme="minorHAnsi" w:cstheme="minorHAnsi"/>
          <w:b/>
        </w:rPr>
        <w:tab/>
      </w:r>
    </w:p>
    <w:p w:rsidR="005C52FD" w:rsidRPr="00ED1ED6" w:rsidRDefault="0018401D" w:rsidP="005C52FD">
      <w:pPr>
        <w:pStyle w:val="part"/>
        <w:spacing w:before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</w:r>
      <w:proofErr w:type="gramStart"/>
      <w:r w:rsidR="005C52FD">
        <w:rPr>
          <w:rFonts w:asciiTheme="minorHAnsi" w:hAnsiTheme="minorHAnsi" w:cstheme="minorHAnsi"/>
          <w:b/>
        </w:rPr>
        <w:t>stalls</w:t>
      </w:r>
      <w:proofErr w:type="gramEnd"/>
      <w:r w:rsidR="005C52FD">
        <w:rPr>
          <w:rFonts w:asciiTheme="minorHAnsi" w:hAnsiTheme="minorHAnsi" w:cstheme="minorHAnsi"/>
          <w:b/>
        </w:rPr>
        <w:t>, so decreasing throughput.</w:t>
      </w:r>
      <w:r>
        <w:rPr>
          <w:rFonts w:asciiTheme="minorHAnsi" w:hAnsiTheme="minorHAnsi" w:cstheme="minorHAnsi"/>
          <w:b/>
        </w:rPr>
        <w:tab/>
        <w:t>2</w:t>
      </w:r>
    </w:p>
    <w:p w:rsidR="00F152D4" w:rsidRDefault="00181C23" w:rsidP="00181C23">
      <w:pPr>
        <w:pStyle w:val="marks"/>
      </w:pPr>
      <w:r>
        <w:tab/>
      </w:r>
      <w:r>
        <w:tab/>
      </w:r>
      <w:r w:rsidR="000C7706">
        <w:t>[5</w:t>
      </w:r>
      <w:r w:rsidR="00BB7401">
        <w:t>]</w:t>
      </w:r>
    </w:p>
    <w:p w:rsidR="00C31AEC" w:rsidRPr="00181C23" w:rsidRDefault="0057529D" w:rsidP="00034713">
      <w:pPr>
        <w:pStyle w:val="marks"/>
        <w:jc w:val="center"/>
        <w:rPr>
          <w:b/>
          <w:sz w:val="28"/>
          <w:szCs w:val="28"/>
        </w:rPr>
      </w:pPr>
      <w:r>
        <w:br w:type="page"/>
      </w:r>
      <w:r w:rsidR="00C31AEC" w:rsidRPr="00181C23">
        <w:rPr>
          <w:b/>
          <w:sz w:val="28"/>
          <w:szCs w:val="28"/>
        </w:rPr>
        <w:lastRenderedPageBreak/>
        <w:t>Answer to Question 2</w:t>
      </w:r>
    </w:p>
    <w:p w:rsidR="00BE69FE" w:rsidRDefault="00BE69FE" w:rsidP="00F152D4">
      <w:pPr>
        <w:pStyle w:val="figure"/>
        <w:jc w:val="left"/>
        <w:rPr>
          <w:i/>
          <w:szCs w:val="22"/>
        </w:rPr>
      </w:pPr>
      <w:r w:rsidRPr="00BE69FE">
        <w:rPr>
          <w:i/>
          <w:szCs w:val="22"/>
        </w:rPr>
        <w:t>This question tests ability to understand and analyse operation of ARM assembly code in detail.</w:t>
      </w:r>
      <w:r>
        <w:rPr>
          <w:i/>
          <w:szCs w:val="22"/>
        </w:rPr>
        <w:t xml:space="preserve"> It </w:t>
      </w:r>
      <w:r w:rsidRPr="00BE69FE">
        <w:rPr>
          <w:i/>
          <w:szCs w:val="22"/>
        </w:rPr>
        <w:t>requires accuracy and comprehensive un</w:t>
      </w:r>
      <w:r w:rsidR="00034713">
        <w:rPr>
          <w:i/>
          <w:szCs w:val="22"/>
        </w:rPr>
        <w:t>derstanding of the instructions, but is straightforward.</w:t>
      </w:r>
    </w:p>
    <w:p w:rsidR="00581B70" w:rsidRDefault="003665BA" w:rsidP="00581B70">
      <w:pPr>
        <w:pStyle w:val="figure"/>
        <w:numPr>
          <w:ilvl w:val="0"/>
          <w:numId w:val="6"/>
        </w:numPr>
        <w:jc w:val="left"/>
        <w:rPr>
          <w:i/>
          <w:szCs w:val="22"/>
        </w:rPr>
      </w:pPr>
      <w:proofErr w:type="gramStart"/>
      <w:r>
        <w:rPr>
          <w:i/>
          <w:szCs w:val="22"/>
        </w:rPr>
        <w:t>tests</w:t>
      </w:r>
      <w:proofErr w:type="gramEnd"/>
      <w:r>
        <w:rPr>
          <w:i/>
          <w:szCs w:val="22"/>
        </w:rPr>
        <w:t xml:space="preserve"> understanding of two’</w:t>
      </w:r>
      <w:r w:rsidR="00581B70">
        <w:rPr>
          <w:i/>
          <w:szCs w:val="22"/>
        </w:rPr>
        <w:t>s complement</w:t>
      </w:r>
      <w:r w:rsidR="00734F06">
        <w:rPr>
          <w:i/>
          <w:szCs w:val="22"/>
        </w:rPr>
        <w:t xml:space="preserve"> arithmetic.</w:t>
      </w:r>
    </w:p>
    <w:p w:rsidR="00581B70" w:rsidRDefault="00581B70" w:rsidP="00581B70">
      <w:pPr>
        <w:pStyle w:val="figure"/>
        <w:numPr>
          <w:ilvl w:val="0"/>
          <w:numId w:val="6"/>
        </w:numPr>
        <w:jc w:val="left"/>
        <w:rPr>
          <w:i/>
          <w:szCs w:val="22"/>
        </w:rPr>
      </w:pPr>
      <w:proofErr w:type="gramStart"/>
      <w:r>
        <w:rPr>
          <w:i/>
          <w:szCs w:val="22"/>
        </w:rPr>
        <w:t>te</w:t>
      </w:r>
      <w:r w:rsidR="00464A56">
        <w:rPr>
          <w:i/>
          <w:szCs w:val="22"/>
        </w:rPr>
        <w:t>st</w:t>
      </w:r>
      <w:proofErr w:type="gramEnd"/>
      <w:r w:rsidR="00464A56">
        <w:rPr>
          <w:i/>
          <w:szCs w:val="22"/>
        </w:rPr>
        <w:t xml:space="preserve"> understanding of shift and rotate instructions</w:t>
      </w:r>
      <w:r w:rsidR="00734F06">
        <w:rPr>
          <w:i/>
          <w:szCs w:val="22"/>
        </w:rPr>
        <w:t>.</w:t>
      </w:r>
    </w:p>
    <w:p w:rsidR="00581B70" w:rsidRDefault="00581B70" w:rsidP="00581B70">
      <w:pPr>
        <w:pStyle w:val="figure"/>
        <w:numPr>
          <w:ilvl w:val="0"/>
          <w:numId w:val="6"/>
        </w:numPr>
        <w:jc w:val="left"/>
        <w:rPr>
          <w:i/>
          <w:szCs w:val="22"/>
        </w:rPr>
      </w:pPr>
      <w:proofErr w:type="gramStart"/>
      <w:r>
        <w:rPr>
          <w:i/>
          <w:szCs w:val="22"/>
        </w:rPr>
        <w:t>t</w:t>
      </w:r>
      <w:r w:rsidR="00464A56">
        <w:rPr>
          <w:i/>
          <w:szCs w:val="22"/>
        </w:rPr>
        <w:t>ests</w:t>
      </w:r>
      <w:proofErr w:type="gramEnd"/>
      <w:r w:rsidR="00464A56">
        <w:rPr>
          <w:i/>
          <w:szCs w:val="22"/>
        </w:rPr>
        <w:t xml:space="preserve"> understanding  of LDR/LDRB instructions.</w:t>
      </w:r>
    </w:p>
    <w:p w:rsidR="00181C23" w:rsidRDefault="00181C23" w:rsidP="00181C23">
      <w:pPr>
        <w:pStyle w:val="marks"/>
      </w:pPr>
      <w:r>
        <w:tab/>
      </w:r>
    </w:p>
    <w:p w:rsidR="00E26C72" w:rsidRDefault="00E26C72" w:rsidP="000C7706">
      <w:pPr>
        <w:pStyle w:val="question"/>
        <w:spacing w:before="0"/>
      </w:pPr>
      <w:r>
        <w:tab/>
      </w:r>
    </w:p>
    <w:p w:rsidR="00181C23" w:rsidRDefault="00403A32" w:rsidP="00403A32">
      <w:pPr>
        <w:pStyle w:val="Heading1"/>
      </w:pPr>
      <w:r>
        <w:t>Marks are awarded 1 per answer not flagged n/a. Note that condition codes CV and NZ are counted as separate answers.</w:t>
      </w:r>
    </w:p>
    <w:p w:rsidR="004502D8" w:rsidRPr="004502D8" w:rsidRDefault="004502D8" w:rsidP="004502D8">
      <w:pPr>
        <w:rPr>
          <w:color w:val="FF0000"/>
        </w:rPr>
      </w:pPr>
      <w:r w:rsidRPr="004502D8">
        <w:rPr>
          <w:color w:val="FF0000"/>
        </w:rPr>
        <w:t>Mistakes here were too varied to categoris</w:t>
      </w:r>
      <w:r w:rsidR="0067018F">
        <w:rPr>
          <w:color w:val="FF0000"/>
        </w:rPr>
        <w:t xml:space="preserve">e. </w:t>
      </w:r>
      <w:proofErr w:type="gramStart"/>
      <w:r w:rsidR="0067018F">
        <w:rPr>
          <w:color w:val="FF0000"/>
        </w:rPr>
        <w:t>Worth noting that many</w:t>
      </w:r>
      <w:r w:rsidRPr="004502D8">
        <w:rPr>
          <w:color w:val="FF0000"/>
        </w:rPr>
        <w:t xml:space="preserve"> l</w:t>
      </w:r>
      <w:r w:rsidR="0067018F">
        <w:rPr>
          <w:color w:val="FF0000"/>
        </w:rPr>
        <w:t>ost marks with incorrect</w:t>
      </w:r>
      <w:r w:rsidRPr="004502D8">
        <w:rPr>
          <w:color w:val="FF0000"/>
        </w:rPr>
        <w:t xml:space="preserve"> condition codes.</w:t>
      </w:r>
      <w:proofErr w:type="gramEnd"/>
    </w:p>
    <w:p w:rsidR="008F6C69" w:rsidRDefault="008F6C69" w:rsidP="008F6C69">
      <w:pPr>
        <w:pStyle w:val="part"/>
        <w:spacing w:before="0"/>
        <w:ind w:left="216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0"/>
        <w:gridCol w:w="1350"/>
      </w:tblGrid>
      <w:tr w:rsidR="008F6C69" w:rsidTr="006412EA">
        <w:trPr>
          <w:jc w:val="center"/>
        </w:trPr>
        <w:tc>
          <w:tcPr>
            <w:tcW w:w="0" w:type="auto"/>
          </w:tcPr>
          <w:p w:rsidR="008F6C69" w:rsidRPr="00E05EBE" w:rsidRDefault="008F6C69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  <w:b/>
              </w:rPr>
            </w:pPr>
            <w:r w:rsidRPr="00E05EBE">
              <w:rPr>
                <w:rFonts w:asciiTheme="minorHAnsi" w:hAnsiTheme="minorHAnsi" w:cstheme="minorHAnsi"/>
                <w:b/>
              </w:rPr>
              <w:t>Location (word)</w:t>
            </w:r>
          </w:p>
        </w:tc>
        <w:tc>
          <w:tcPr>
            <w:tcW w:w="0" w:type="auto"/>
          </w:tcPr>
          <w:p w:rsidR="008F6C69" w:rsidRPr="00E05EBE" w:rsidRDefault="008F6C69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  <w:b/>
              </w:rPr>
            </w:pPr>
            <w:r w:rsidRPr="00E05EBE">
              <w:rPr>
                <w:rFonts w:asciiTheme="minorHAnsi" w:hAnsiTheme="minorHAnsi" w:cstheme="minorHAnsi"/>
                <w:b/>
              </w:rPr>
              <w:t>Value</w:t>
            </w:r>
          </w:p>
        </w:tc>
      </w:tr>
      <w:tr w:rsidR="008F6C69" w:rsidTr="006412EA">
        <w:trPr>
          <w:jc w:val="center"/>
        </w:trPr>
        <w:tc>
          <w:tcPr>
            <w:tcW w:w="0" w:type="auto"/>
          </w:tcPr>
          <w:p w:rsidR="008F6C69" w:rsidRPr="00E05EBE" w:rsidRDefault="008F6C69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0x100</w:t>
            </w:r>
          </w:p>
        </w:tc>
        <w:tc>
          <w:tcPr>
            <w:tcW w:w="0" w:type="auto"/>
          </w:tcPr>
          <w:p w:rsidR="008F6C69" w:rsidRPr="00E05EBE" w:rsidRDefault="008F6C69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0x04030201</w:t>
            </w:r>
          </w:p>
        </w:tc>
      </w:tr>
      <w:tr w:rsidR="008F6C69" w:rsidTr="006412EA">
        <w:trPr>
          <w:jc w:val="center"/>
        </w:trPr>
        <w:tc>
          <w:tcPr>
            <w:tcW w:w="0" w:type="auto"/>
          </w:tcPr>
          <w:p w:rsidR="008F6C69" w:rsidRPr="00E05EBE" w:rsidRDefault="008F6C69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0x104</w:t>
            </w:r>
          </w:p>
        </w:tc>
        <w:tc>
          <w:tcPr>
            <w:tcW w:w="0" w:type="auto"/>
          </w:tcPr>
          <w:p w:rsidR="008F6C69" w:rsidRPr="00E05EBE" w:rsidRDefault="008F6C69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0x08070605</w:t>
            </w:r>
          </w:p>
        </w:tc>
      </w:tr>
      <w:tr w:rsidR="008F6C69" w:rsidTr="006412EA">
        <w:trPr>
          <w:jc w:val="center"/>
        </w:trPr>
        <w:tc>
          <w:tcPr>
            <w:tcW w:w="0" w:type="auto"/>
          </w:tcPr>
          <w:p w:rsidR="008F6C69" w:rsidRPr="00E05EBE" w:rsidRDefault="008F6C69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 w:rsidRPr="00E05EBE">
              <w:rPr>
                <w:rFonts w:asciiTheme="minorHAnsi" w:hAnsiTheme="minorHAnsi" w:cstheme="minorHAnsi"/>
              </w:rPr>
              <w:t>0x108</w:t>
            </w:r>
          </w:p>
        </w:tc>
        <w:tc>
          <w:tcPr>
            <w:tcW w:w="0" w:type="auto"/>
          </w:tcPr>
          <w:p w:rsidR="008F6C69" w:rsidRPr="00E05EBE" w:rsidRDefault="00464A56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0x0F0C0D0A</w:t>
            </w:r>
          </w:p>
        </w:tc>
      </w:tr>
      <w:tr w:rsidR="0018401D" w:rsidTr="006412EA">
        <w:trPr>
          <w:jc w:val="center"/>
        </w:trPr>
        <w:tc>
          <w:tcPr>
            <w:tcW w:w="0" w:type="auto"/>
          </w:tcPr>
          <w:p w:rsidR="0018401D" w:rsidRPr="00E05EBE" w:rsidRDefault="0018401D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&gt;0x108</w:t>
            </w:r>
          </w:p>
        </w:tc>
        <w:tc>
          <w:tcPr>
            <w:tcW w:w="0" w:type="auto"/>
          </w:tcPr>
          <w:p w:rsidR="0018401D" w:rsidRDefault="0018401D" w:rsidP="006412EA">
            <w:pPr>
              <w:pStyle w:val="marks"/>
              <w:ind w:left="0" w:right="0" w:firstLine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</w:tr>
    </w:tbl>
    <w:p w:rsidR="008F6C69" w:rsidRDefault="008F6C69" w:rsidP="008F6C69">
      <w:pPr>
        <w:pStyle w:val="figure"/>
      </w:pPr>
      <w:proofErr w:type="gramStart"/>
      <w:r w:rsidRPr="00E05EBE">
        <w:t>Figure 2.1</w:t>
      </w:r>
      <w:r>
        <w:t>.</w:t>
      </w:r>
      <w:proofErr w:type="gramEnd"/>
      <w:r>
        <w:t xml:space="preserve"> Memory locations</w:t>
      </w:r>
    </w:p>
    <w:p w:rsidR="0091319B" w:rsidRDefault="0091319B" w:rsidP="008F6C69">
      <w:pPr>
        <w:pStyle w:val="figure"/>
      </w:pPr>
    </w:p>
    <w:p w:rsidR="0091319B" w:rsidRDefault="0091319B" w:rsidP="008F6C69">
      <w:pPr>
        <w:pStyle w:val="figure"/>
      </w:pPr>
    </w:p>
    <w:p w:rsidR="008F6C69" w:rsidRDefault="008F6C69" w:rsidP="008F6C69">
      <w:pPr>
        <w:pStyle w:val="question"/>
        <w:spacing w:before="0"/>
        <w:jc w:val="center"/>
      </w:pPr>
    </w:p>
    <w:p w:rsidR="008F6C69" w:rsidRDefault="008F6C69" w:rsidP="008F6C69">
      <w:pPr>
        <w:pStyle w:val="question"/>
        <w:spacing w:before="0"/>
        <w:jc w:val="center"/>
      </w:pPr>
    </w:p>
    <w:p w:rsidR="008F6C69" w:rsidRDefault="008F6C69" w:rsidP="008F6C69">
      <w:pPr>
        <w:pStyle w:val="question"/>
        <w:spacing w:before="0"/>
        <w:ind w:left="851" w:right="0" w:hanging="851"/>
        <w:rPr>
          <w:rFonts w:ascii="Comic Sans MS" w:hAnsi="Comic Sans MS"/>
          <w:b/>
          <w:sz w:val="20"/>
          <w:lang w:val="pt-BR"/>
        </w:rPr>
        <w:sectPr w:rsidR="008F6C69" w:rsidSect="008F6C69">
          <w:footerReference w:type="default" r:id="rId8"/>
          <w:type w:val="continuous"/>
          <w:pgSz w:w="11907" w:h="16840" w:code="9"/>
          <w:pgMar w:top="1440" w:right="992" w:bottom="1440" w:left="1440" w:header="709" w:footer="709" w:gutter="0"/>
          <w:cols w:space="708"/>
        </w:sectPr>
      </w:pPr>
    </w:p>
    <w:p w:rsidR="008F6C69" w:rsidRDefault="008F6C69" w:rsidP="008F6C69">
      <w:pPr>
        <w:pStyle w:val="question"/>
        <w:spacing w:before="0"/>
        <w:ind w:left="851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lastRenderedPageBreak/>
        <w:tab/>
      </w:r>
    </w:p>
    <w:p w:rsidR="008F6C69" w:rsidRDefault="008F6C69" w:rsidP="008F6C69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</w:r>
    </w:p>
    <w:p w:rsidR="008F6C69" w:rsidRDefault="008F6C69" w:rsidP="008F6C69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</w:p>
    <w:p w:rsidR="0065401E" w:rsidRPr="00F12444" w:rsidRDefault="004B0058" w:rsidP="004B0058">
      <w:pPr>
        <w:pStyle w:val="question"/>
        <w:spacing w:before="0"/>
        <w:ind w:left="0" w:right="0" w:firstLine="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      </w:t>
      </w:r>
      <w:r w:rsidR="0065401E">
        <w:rPr>
          <w:rFonts w:ascii="Comic Sans MS" w:hAnsi="Comic Sans MS"/>
          <w:b/>
          <w:sz w:val="20"/>
          <w:lang w:val="pt-BR"/>
        </w:rPr>
        <w:t xml:space="preserve">MOV R4, #1 </w:t>
      </w:r>
    </w:p>
    <w:p w:rsidR="0065401E" w:rsidRDefault="0065401E" w:rsidP="0065401E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MOV R5, #-2</w:t>
      </w:r>
    </w:p>
    <w:p w:rsidR="0065401E" w:rsidRDefault="0065401E" w:rsidP="0065401E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ADDS R0, R4, R5</w:t>
      </w:r>
    </w:p>
    <w:p w:rsidR="0065401E" w:rsidRDefault="0065401E" w:rsidP="0065401E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SBCS R1, R5, R4</w:t>
      </w:r>
    </w:p>
    <w:p w:rsidR="0065401E" w:rsidRDefault="0065401E" w:rsidP="0065401E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RSB R2, R4, #80000000</w:t>
      </w:r>
    </w:p>
    <w:p w:rsidR="0065401E" w:rsidRPr="00B20454" w:rsidRDefault="0065401E" w:rsidP="0065401E">
      <w:pPr>
        <w:pStyle w:val="question"/>
        <w:spacing w:before="0" w:after="120"/>
        <w:ind w:left="567" w:right="0" w:hanging="851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MVNS R3, #0</w:t>
      </w:r>
    </w:p>
    <w:p w:rsidR="008F6C69" w:rsidRPr="00B20454" w:rsidRDefault="008F6C69" w:rsidP="0065401E">
      <w:pPr>
        <w:pStyle w:val="question"/>
        <w:spacing w:before="0"/>
        <w:ind w:left="567" w:right="0" w:hanging="851"/>
        <w:rPr>
          <w:rFonts w:ascii="Comic Sans MS" w:hAnsi="Comic Sans MS"/>
          <w:b/>
          <w:sz w:val="20"/>
          <w:lang w:val="pt-BR"/>
        </w:rPr>
      </w:pPr>
    </w:p>
    <w:p w:rsidR="008F6C69" w:rsidRPr="001C26B7" w:rsidRDefault="008F6C69" w:rsidP="008F6C69">
      <w:pPr>
        <w:pStyle w:val="question"/>
        <w:spacing w:before="0"/>
        <w:ind w:left="810"/>
        <w:jc w:val="center"/>
        <w:rPr>
          <w:szCs w:val="22"/>
          <w:lang w:val="pt-BR"/>
        </w:rPr>
      </w:pPr>
      <w:r w:rsidRPr="001C26B7">
        <w:rPr>
          <w:szCs w:val="22"/>
          <w:lang w:val="pt-BR"/>
        </w:rPr>
        <w:t xml:space="preserve"> (a)</w:t>
      </w:r>
    </w:p>
    <w:p w:rsidR="008F6C69" w:rsidRDefault="008F6C69" w:rsidP="008F6C69">
      <w:pPr>
        <w:pStyle w:val="question"/>
        <w:spacing w:before="0"/>
        <w:ind w:hanging="720"/>
        <w:rPr>
          <w:szCs w:val="22"/>
          <w:lang w:val="pt-BR"/>
        </w:rPr>
      </w:pPr>
      <w:r w:rsidRPr="001C26B7">
        <w:rPr>
          <w:szCs w:val="22"/>
          <w:lang w:val="pt-BR"/>
        </w:rPr>
        <w:br w:type="column"/>
      </w:r>
    </w:p>
    <w:p w:rsidR="008F6C69" w:rsidRDefault="008F6C69" w:rsidP="008F6C69">
      <w:pPr>
        <w:pStyle w:val="question"/>
        <w:spacing w:before="0"/>
        <w:ind w:left="81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 </w:t>
      </w:r>
      <w:r>
        <w:rPr>
          <w:rFonts w:ascii="Comic Sans MS" w:hAnsi="Comic Sans MS"/>
          <w:b/>
          <w:sz w:val="20"/>
          <w:lang w:val="pt-BR"/>
        </w:rPr>
        <w:tab/>
        <w:t>R1, #10</w:t>
      </w:r>
    </w:p>
    <w:p w:rsidR="008F6C69" w:rsidRDefault="008F6C69" w:rsidP="008F6C69">
      <w:pPr>
        <w:pStyle w:val="question"/>
        <w:spacing w:before="0"/>
        <w:ind w:left="81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 </w:t>
      </w:r>
      <w:r>
        <w:rPr>
          <w:rFonts w:ascii="Comic Sans MS" w:hAnsi="Comic Sans MS"/>
          <w:b/>
          <w:sz w:val="20"/>
          <w:lang w:val="pt-BR"/>
        </w:rPr>
        <w:tab/>
        <w:t>R2, #3</w:t>
      </w:r>
    </w:p>
    <w:p w:rsidR="008F6C69" w:rsidRPr="00400009" w:rsidRDefault="008F6C69" w:rsidP="008F6C69">
      <w:pPr>
        <w:pStyle w:val="question"/>
        <w:spacing w:before="0"/>
        <w:ind w:left="810"/>
        <w:rPr>
          <w:rFonts w:ascii="Comic Sans MS" w:hAnsi="Comic Sans MS"/>
          <w:b/>
          <w:szCs w:val="22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 </w:t>
      </w:r>
      <w:r>
        <w:rPr>
          <w:rFonts w:ascii="Comic Sans MS" w:hAnsi="Comic Sans MS"/>
          <w:b/>
          <w:sz w:val="20"/>
          <w:lang w:val="pt-BR"/>
        </w:rPr>
        <w:tab/>
        <w:t>R3, #0</w:t>
      </w:r>
    </w:p>
    <w:p w:rsidR="008F6C69" w:rsidRPr="00A01923" w:rsidRDefault="008F6C69" w:rsidP="008F6C69">
      <w:pPr>
        <w:pStyle w:val="question"/>
        <w:spacing w:before="0"/>
        <w:ind w:left="840" w:right="0" w:hanging="84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</w:t>
      </w:r>
      <w:r w:rsidRPr="00A01923">
        <w:rPr>
          <w:rFonts w:ascii="Comic Sans MS" w:hAnsi="Comic Sans MS"/>
          <w:b/>
          <w:sz w:val="20"/>
          <w:lang w:val="pt-BR"/>
        </w:rPr>
        <w:t>MOVS R2, R2, ror #1</w:t>
      </w:r>
    </w:p>
    <w:p w:rsidR="008F6C69" w:rsidRDefault="008F6C69" w:rsidP="008F6C69">
      <w:pPr>
        <w:pStyle w:val="question"/>
        <w:spacing w:before="0"/>
        <w:ind w:right="0" w:hanging="720"/>
        <w:rPr>
          <w:rFonts w:ascii="Comic Sans MS" w:hAnsi="Comic Sans MS"/>
          <w:b/>
          <w:sz w:val="20"/>
          <w:lang w:val="pt-BR"/>
        </w:rPr>
      </w:pPr>
      <w:r w:rsidRPr="00A01923">
        <w:rPr>
          <w:rFonts w:ascii="Comic Sans MS" w:hAnsi="Comic Sans MS"/>
          <w:b/>
          <w:sz w:val="20"/>
          <w:lang w:val="pt-BR"/>
        </w:rPr>
        <w:t xml:space="preserve"> ADDM</w:t>
      </w:r>
      <w:r>
        <w:rPr>
          <w:rFonts w:ascii="Comic Sans MS" w:hAnsi="Comic Sans MS"/>
          <w:b/>
          <w:sz w:val="20"/>
          <w:lang w:val="pt-BR"/>
        </w:rPr>
        <w:t>I</w:t>
      </w:r>
      <w:r w:rsidRPr="00A01923">
        <w:rPr>
          <w:rFonts w:ascii="Comic Sans MS" w:hAnsi="Comic Sans MS"/>
          <w:b/>
          <w:sz w:val="20"/>
          <w:lang w:val="pt-BR"/>
        </w:rPr>
        <w:t xml:space="preserve"> R3, R3, R1</w:t>
      </w:r>
    </w:p>
    <w:p w:rsidR="008F6C69" w:rsidRPr="00B20454" w:rsidRDefault="008F6C69" w:rsidP="008F6C69">
      <w:pPr>
        <w:pStyle w:val="question"/>
        <w:spacing w:before="0"/>
        <w:ind w:right="0" w:hanging="72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MOVS R2, R2, ror #1</w:t>
      </w:r>
    </w:p>
    <w:p w:rsidR="008F6C69" w:rsidRDefault="0018401D" w:rsidP="008F6C69">
      <w:pPr>
        <w:pStyle w:val="question"/>
        <w:spacing w:before="0"/>
        <w:ind w:left="840" w:right="0" w:hanging="84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ADDMI R3, R3, R1, l</w:t>
      </w:r>
      <w:r w:rsidR="008F6C69">
        <w:rPr>
          <w:rFonts w:ascii="Comic Sans MS" w:hAnsi="Comic Sans MS"/>
          <w:b/>
          <w:sz w:val="20"/>
          <w:lang w:val="pt-BR"/>
        </w:rPr>
        <w:t>sl #1</w:t>
      </w:r>
    </w:p>
    <w:p w:rsidR="008F6C69" w:rsidRDefault="008F6C69" w:rsidP="008F6C69">
      <w:pPr>
        <w:pStyle w:val="question"/>
        <w:spacing w:before="0"/>
        <w:ind w:left="840" w:right="0" w:hanging="84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MOVS R2, R2, ror #1</w:t>
      </w:r>
    </w:p>
    <w:p w:rsidR="008F6C69" w:rsidRDefault="0018401D" w:rsidP="008F6C69">
      <w:pPr>
        <w:pStyle w:val="question"/>
        <w:spacing w:before="0"/>
        <w:ind w:left="839" w:right="0" w:hanging="839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ADDMI, R3, R3, R1, l</w:t>
      </w:r>
      <w:r w:rsidR="008F6C69">
        <w:rPr>
          <w:rFonts w:ascii="Comic Sans MS" w:hAnsi="Comic Sans MS"/>
          <w:b/>
          <w:sz w:val="20"/>
          <w:lang w:val="pt-BR"/>
        </w:rPr>
        <w:t>sl #2</w:t>
      </w:r>
    </w:p>
    <w:p w:rsidR="008F6C69" w:rsidRPr="00C651ED" w:rsidRDefault="008F6C69" w:rsidP="008F6C69">
      <w:pPr>
        <w:pStyle w:val="question"/>
        <w:spacing w:before="0"/>
        <w:ind w:left="839" w:right="0" w:hanging="839"/>
        <w:rPr>
          <w:rFonts w:ascii="Comic Sans MS" w:hAnsi="Comic Sans MS"/>
          <w:b/>
          <w:sz w:val="8"/>
          <w:szCs w:val="8"/>
          <w:lang w:val="pt-BR"/>
        </w:rPr>
      </w:pPr>
    </w:p>
    <w:p w:rsidR="008F6C69" w:rsidRPr="00BD58D8" w:rsidRDefault="008F6C69" w:rsidP="008F6C69">
      <w:pPr>
        <w:pStyle w:val="question"/>
        <w:spacing w:before="0"/>
        <w:ind w:left="810"/>
        <w:jc w:val="center"/>
        <w:rPr>
          <w:szCs w:val="22"/>
          <w:lang w:val="pt-BR"/>
        </w:rPr>
      </w:pPr>
      <w:r>
        <w:rPr>
          <w:szCs w:val="22"/>
          <w:lang w:val="pt-BR"/>
        </w:rPr>
        <w:t>(b)</w:t>
      </w:r>
      <w:r w:rsidRPr="001C26B7">
        <w:rPr>
          <w:szCs w:val="22"/>
          <w:lang w:val="pt-BR"/>
        </w:rPr>
        <w:br w:type="column"/>
      </w:r>
      <w:r>
        <w:rPr>
          <w:szCs w:val="22"/>
          <w:lang w:val="pt-BR"/>
        </w:rPr>
        <w:lastRenderedPageBreak/>
        <w:t xml:space="preserve">   </w:t>
      </w:r>
      <w:r>
        <w:rPr>
          <w:szCs w:val="22"/>
          <w:lang w:val="pt-BR"/>
        </w:rPr>
        <w:tab/>
      </w:r>
    </w:p>
    <w:p w:rsidR="008F6C69" w:rsidRDefault="008F6C69" w:rsidP="008F6C69">
      <w:pPr>
        <w:pStyle w:val="question"/>
        <w:tabs>
          <w:tab w:val="left" w:pos="567"/>
        </w:tabs>
        <w:spacing w:before="0"/>
        <w:ind w:left="960" w:right="0" w:hanging="960"/>
        <w:rPr>
          <w:szCs w:val="22"/>
          <w:lang w:val="pt-BR"/>
        </w:rPr>
      </w:pPr>
      <w:r>
        <w:rPr>
          <w:szCs w:val="22"/>
          <w:lang w:val="pt-BR"/>
        </w:rPr>
        <w:tab/>
      </w:r>
    </w:p>
    <w:p w:rsidR="008F6C69" w:rsidRDefault="008F6C69" w:rsidP="008F6C69">
      <w:pPr>
        <w:pStyle w:val="question"/>
        <w:tabs>
          <w:tab w:val="left" w:pos="567"/>
        </w:tabs>
        <w:spacing w:before="0"/>
        <w:ind w:left="960" w:right="0" w:hanging="960"/>
        <w:rPr>
          <w:szCs w:val="22"/>
          <w:lang w:val="pt-BR"/>
        </w:rPr>
      </w:pPr>
    </w:p>
    <w:p w:rsidR="008F6C69" w:rsidRDefault="008F6C69" w:rsidP="008F6C69">
      <w:pPr>
        <w:pStyle w:val="question"/>
        <w:tabs>
          <w:tab w:val="left" w:pos="567"/>
        </w:tabs>
        <w:spacing w:before="0"/>
        <w:ind w:left="960" w:right="0" w:hanging="960"/>
        <w:rPr>
          <w:szCs w:val="22"/>
          <w:lang w:val="pt-BR"/>
        </w:rPr>
      </w:pPr>
    </w:p>
    <w:p w:rsidR="008F6C69" w:rsidRPr="00F12444" w:rsidRDefault="008F6C69" w:rsidP="008F6C69">
      <w:pPr>
        <w:pStyle w:val="question"/>
        <w:tabs>
          <w:tab w:val="left" w:pos="567"/>
        </w:tabs>
        <w:spacing w:before="0"/>
        <w:ind w:right="0" w:hanging="720"/>
        <w:rPr>
          <w:sz w:val="16"/>
          <w:szCs w:val="16"/>
          <w:lang w:val="pt-BR"/>
        </w:rPr>
      </w:pPr>
    </w:p>
    <w:p w:rsidR="008F6C69" w:rsidRPr="00F12444" w:rsidRDefault="008F6C69" w:rsidP="008F6C69">
      <w:pPr>
        <w:pStyle w:val="question"/>
        <w:tabs>
          <w:tab w:val="left" w:pos="567"/>
        </w:tabs>
        <w:spacing w:before="0"/>
        <w:ind w:left="960" w:right="0" w:hanging="960"/>
        <w:rPr>
          <w:b/>
          <w:sz w:val="16"/>
          <w:szCs w:val="16"/>
          <w:lang w:val="pt-BR"/>
        </w:rPr>
      </w:pPr>
      <w:r>
        <w:rPr>
          <w:szCs w:val="22"/>
          <w:lang w:val="pt-BR"/>
        </w:rPr>
        <w:tab/>
      </w:r>
    </w:p>
    <w:p w:rsidR="008F6C69" w:rsidRDefault="008F6C69" w:rsidP="008F6C69">
      <w:pPr>
        <w:pStyle w:val="question"/>
        <w:tabs>
          <w:tab w:val="left" w:pos="567"/>
        </w:tabs>
        <w:spacing w:before="0"/>
        <w:ind w:right="0" w:hanging="720"/>
        <w:rPr>
          <w:rFonts w:ascii="Comic Sans MS" w:hAnsi="Comic Sans MS"/>
          <w:b/>
          <w:sz w:val="20"/>
          <w:lang w:val="pt-BR"/>
        </w:rPr>
      </w:pPr>
      <w:r w:rsidRPr="00F12444">
        <w:rPr>
          <w:rFonts w:ascii="Comic Sans MS" w:hAnsi="Comic Sans MS"/>
          <w:b/>
          <w:sz w:val="20"/>
          <w:lang w:val="pt-BR"/>
        </w:rPr>
        <w:tab/>
      </w:r>
      <w:r>
        <w:rPr>
          <w:rFonts w:ascii="Comic Sans MS" w:hAnsi="Comic Sans MS"/>
          <w:b/>
          <w:sz w:val="20"/>
          <w:lang w:val="pt-BR"/>
        </w:rPr>
        <w:t>MOV  R4, #</w:t>
      </w:r>
      <w:r w:rsidR="004B0058">
        <w:rPr>
          <w:rFonts w:ascii="Comic Sans MS" w:hAnsi="Comic Sans MS"/>
          <w:b/>
          <w:sz w:val="20"/>
          <w:lang w:val="pt-BR"/>
        </w:rPr>
        <w:t>0x</w:t>
      </w:r>
      <w:r>
        <w:rPr>
          <w:rFonts w:ascii="Comic Sans MS" w:hAnsi="Comic Sans MS"/>
          <w:b/>
          <w:sz w:val="20"/>
          <w:lang w:val="pt-BR"/>
        </w:rPr>
        <w:t>104</w:t>
      </w:r>
    </w:p>
    <w:p w:rsidR="008F6C69" w:rsidRDefault="008F6C69" w:rsidP="008F6C69">
      <w:pPr>
        <w:pStyle w:val="question"/>
        <w:tabs>
          <w:tab w:val="left" w:pos="567"/>
        </w:tabs>
        <w:spacing w:before="0"/>
        <w:ind w:left="960" w:right="0" w:hanging="960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>ANDS R3, R4, #7</w:t>
      </w:r>
    </w:p>
    <w:p w:rsidR="008F6C69" w:rsidRDefault="008F6C69" w:rsidP="008F6C69">
      <w:pPr>
        <w:pStyle w:val="question"/>
        <w:tabs>
          <w:tab w:val="left" w:pos="567"/>
        </w:tabs>
        <w:spacing w:before="0"/>
        <w:ind w:left="1134" w:right="0" w:hanging="1134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 </w:t>
      </w:r>
      <w:r>
        <w:rPr>
          <w:rFonts w:ascii="Comic Sans MS" w:hAnsi="Comic Sans MS"/>
          <w:b/>
          <w:sz w:val="20"/>
          <w:lang w:val="pt-BR"/>
        </w:rPr>
        <w:tab/>
        <w:t xml:space="preserve">LDRB  </w:t>
      </w:r>
      <w:r w:rsidR="0055656F">
        <w:rPr>
          <w:rFonts w:ascii="Comic Sans MS" w:hAnsi="Comic Sans MS"/>
          <w:b/>
          <w:sz w:val="20"/>
          <w:lang w:val="pt-BR"/>
        </w:rPr>
        <w:t>R0, [R4</w:t>
      </w:r>
      <w:r>
        <w:rPr>
          <w:rFonts w:ascii="Comic Sans MS" w:hAnsi="Comic Sans MS"/>
          <w:b/>
          <w:sz w:val="20"/>
          <w:lang w:val="pt-BR"/>
        </w:rPr>
        <w:t>, #3]</w:t>
      </w:r>
    </w:p>
    <w:p w:rsidR="008F6C69" w:rsidRPr="00B20454" w:rsidRDefault="008F6C69" w:rsidP="008F6C69">
      <w:pPr>
        <w:pStyle w:val="question"/>
        <w:tabs>
          <w:tab w:val="left" w:pos="567"/>
        </w:tabs>
        <w:spacing w:before="0"/>
        <w:ind w:left="1134" w:right="0" w:hanging="1134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ab/>
        <w:t xml:space="preserve">LDRB  </w:t>
      </w:r>
      <w:r w:rsidR="0055656F">
        <w:rPr>
          <w:rFonts w:ascii="Comic Sans MS" w:hAnsi="Comic Sans MS"/>
          <w:b/>
          <w:sz w:val="20"/>
          <w:lang w:val="pt-BR"/>
        </w:rPr>
        <w:t>R1, [R4</w:t>
      </w:r>
      <w:r>
        <w:rPr>
          <w:rFonts w:ascii="Comic Sans MS" w:hAnsi="Comic Sans MS"/>
          <w:b/>
          <w:sz w:val="20"/>
          <w:lang w:val="pt-BR"/>
        </w:rPr>
        <w:t>, #-1]</w:t>
      </w:r>
    </w:p>
    <w:p w:rsidR="008F6C69" w:rsidRDefault="008F6C69" w:rsidP="008F6C69">
      <w:pPr>
        <w:pStyle w:val="question"/>
        <w:tabs>
          <w:tab w:val="left" w:pos="567"/>
        </w:tabs>
        <w:spacing w:before="0" w:after="120"/>
        <w:ind w:left="1134" w:right="-261" w:hanging="1134"/>
        <w:rPr>
          <w:rFonts w:ascii="Comic Sans MS" w:hAnsi="Comic Sans MS"/>
          <w:b/>
          <w:sz w:val="20"/>
          <w:lang w:val="pt-BR"/>
        </w:rPr>
      </w:pPr>
      <w:r>
        <w:rPr>
          <w:rFonts w:ascii="Comic Sans MS" w:hAnsi="Comic Sans MS"/>
          <w:b/>
          <w:sz w:val="20"/>
          <w:lang w:val="pt-BR"/>
        </w:rPr>
        <w:t xml:space="preserve">  </w:t>
      </w:r>
      <w:r>
        <w:rPr>
          <w:rFonts w:ascii="Comic Sans MS" w:hAnsi="Comic Sans MS"/>
          <w:b/>
          <w:sz w:val="20"/>
          <w:lang w:val="pt-BR"/>
        </w:rPr>
        <w:tab/>
        <w:t>LDR</w:t>
      </w:r>
      <w:r>
        <w:rPr>
          <w:rFonts w:ascii="Comic Sans MS" w:hAnsi="Comic Sans MS"/>
          <w:b/>
          <w:sz w:val="20"/>
          <w:lang w:val="pt-BR"/>
        </w:rPr>
        <w:tab/>
        <w:t xml:space="preserve"> </w:t>
      </w:r>
      <w:r w:rsidR="0055656F">
        <w:rPr>
          <w:rFonts w:ascii="Comic Sans MS" w:hAnsi="Comic Sans MS"/>
          <w:b/>
          <w:sz w:val="20"/>
          <w:lang w:val="pt-BR"/>
        </w:rPr>
        <w:t>R2, [R4</w:t>
      </w:r>
      <w:r>
        <w:rPr>
          <w:rFonts w:ascii="Comic Sans MS" w:hAnsi="Comic Sans MS"/>
          <w:b/>
          <w:sz w:val="20"/>
          <w:lang w:val="pt-BR"/>
        </w:rPr>
        <w:t xml:space="preserve">, </w:t>
      </w:r>
      <w:r w:rsidR="0055656F">
        <w:rPr>
          <w:rFonts w:ascii="Comic Sans MS" w:hAnsi="Comic Sans MS"/>
          <w:b/>
          <w:sz w:val="20"/>
          <w:lang w:val="pt-BR"/>
        </w:rPr>
        <w:t>R3</w:t>
      </w:r>
      <w:r>
        <w:rPr>
          <w:rFonts w:ascii="Comic Sans MS" w:hAnsi="Comic Sans MS"/>
          <w:b/>
          <w:sz w:val="20"/>
          <w:lang w:val="pt-BR"/>
        </w:rPr>
        <w:t>, lsl #1]</w:t>
      </w:r>
    </w:p>
    <w:p w:rsidR="008F6C69" w:rsidRPr="00E04A33" w:rsidRDefault="008F6C69" w:rsidP="008F6C69">
      <w:pPr>
        <w:ind w:left="720" w:firstLine="720"/>
        <w:sectPr w:rsidR="008F6C69" w:rsidRPr="00E04A33" w:rsidSect="00376A8C">
          <w:type w:val="continuous"/>
          <w:pgSz w:w="11907" w:h="16840" w:code="9"/>
          <w:pgMar w:top="1440" w:right="992" w:bottom="1440" w:left="1440" w:header="709" w:footer="709" w:gutter="0"/>
          <w:cols w:num="3" w:space="57" w:equalWidth="0">
            <w:col w:w="3378" w:space="2"/>
            <w:col w:w="2972" w:space="2"/>
            <w:col w:w="3120"/>
          </w:cols>
        </w:sectPr>
      </w:pPr>
      <w:r w:rsidRPr="00E04A33">
        <w:t xml:space="preserve"> (c)</w:t>
      </w:r>
    </w:p>
    <w:p w:rsidR="008F6C69" w:rsidRPr="00ED4889" w:rsidRDefault="008F6C69" w:rsidP="008F6C69">
      <w:pPr>
        <w:pStyle w:val="question"/>
        <w:spacing w:before="0"/>
        <w:ind w:hanging="720"/>
        <w:rPr>
          <w:rFonts w:ascii="Comic Sans MS" w:hAnsi="Comic Sans MS"/>
          <w:b/>
          <w:sz w:val="12"/>
          <w:szCs w:val="12"/>
          <w:lang w:val="pt-BR"/>
        </w:rPr>
      </w:pPr>
    </w:p>
    <w:p w:rsidR="008F6C69" w:rsidRDefault="008F6C69" w:rsidP="008F6C69">
      <w:pPr>
        <w:pStyle w:val="question"/>
        <w:spacing w:before="0"/>
        <w:ind w:hanging="720"/>
        <w:jc w:val="center"/>
        <w:rPr>
          <w:lang w:val="pt-BR"/>
        </w:rPr>
      </w:pPr>
      <w:r>
        <w:rPr>
          <w:lang w:val="pt-BR"/>
        </w:rPr>
        <w:t xml:space="preserve">         </w:t>
      </w:r>
      <w:r w:rsidRPr="00ED4889">
        <w:rPr>
          <w:lang w:val="pt-BR"/>
        </w:rPr>
        <w:t>Figure 2.2</w:t>
      </w:r>
      <w:r>
        <w:rPr>
          <w:i/>
          <w:lang w:val="pt-BR"/>
        </w:rPr>
        <w:t>.</w:t>
      </w:r>
      <w:r>
        <w:rPr>
          <w:lang w:val="pt-BR"/>
        </w:rPr>
        <w:t xml:space="preserve"> C</w:t>
      </w:r>
      <w:r w:rsidRPr="007F7C9B">
        <w:rPr>
          <w:lang w:val="pt-BR"/>
        </w:rPr>
        <w:t>ode fragments</w:t>
      </w:r>
    </w:p>
    <w:p w:rsidR="0091319B" w:rsidRDefault="0091319B" w:rsidP="008F6C69">
      <w:pPr>
        <w:pStyle w:val="question"/>
        <w:spacing w:before="0"/>
        <w:ind w:hanging="720"/>
        <w:jc w:val="center"/>
        <w:rPr>
          <w:lang w:val="pt-BR"/>
        </w:rPr>
      </w:pPr>
    </w:p>
    <w:p w:rsidR="0091319B" w:rsidRDefault="0091319B" w:rsidP="008F6C69">
      <w:pPr>
        <w:pStyle w:val="question"/>
        <w:spacing w:before="0"/>
        <w:ind w:hanging="720"/>
        <w:jc w:val="center"/>
        <w:rPr>
          <w:lang w:val="pt-BR"/>
        </w:rPr>
      </w:pPr>
    </w:p>
    <w:p w:rsidR="008F6C69" w:rsidRDefault="008F6C69" w:rsidP="008F6C69">
      <w:pPr>
        <w:pStyle w:val="question"/>
        <w:spacing w:before="0"/>
        <w:ind w:left="810"/>
        <w:jc w:val="center"/>
        <w:rPr>
          <w:lang w:val="pt-BR"/>
        </w:rPr>
      </w:pPr>
    </w:p>
    <w:p w:rsidR="008F6C69" w:rsidRPr="007F7C9B" w:rsidRDefault="008F6C69" w:rsidP="008F6C69">
      <w:pPr>
        <w:pStyle w:val="question"/>
        <w:ind w:left="0" w:firstLine="0"/>
        <w:rPr>
          <w:lang w:val="pt-BR"/>
        </w:rPr>
      </w:pPr>
    </w:p>
    <w:tbl>
      <w:tblPr>
        <w:tblW w:w="44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"/>
        <w:gridCol w:w="666"/>
        <w:gridCol w:w="849"/>
        <w:gridCol w:w="1350"/>
        <w:gridCol w:w="1233"/>
        <w:gridCol w:w="832"/>
        <w:gridCol w:w="832"/>
        <w:gridCol w:w="832"/>
        <w:gridCol w:w="830"/>
        <w:gridCol w:w="828"/>
      </w:tblGrid>
      <w:tr w:rsidR="00403A32" w:rsidRPr="00786A93" w:rsidTr="00403A32">
        <w:trPr>
          <w:jc w:val="center"/>
        </w:trPr>
        <w:tc>
          <w:tcPr>
            <w:tcW w:w="267" w:type="pct"/>
          </w:tcPr>
          <w:p w:rsidR="00403A32" w:rsidRPr="00786A93" w:rsidRDefault="00403A32" w:rsidP="006412EA">
            <w:pPr>
              <w:pStyle w:val="question"/>
              <w:spacing w:before="0"/>
              <w:ind w:left="0" w:right="0" w:firstLine="0"/>
              <w:jc w:val="center"/>
              <w:rPr>
                <w:b/>
                <w:lang w:val="pt-BR"/>
              </w:rPr>
            </w:pPr>
          </w:p>
        </w:tc>
        <w:tc>
          <w:tcPr>
            <w:tcW w:w="382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 w:rsidRPr="0033749E">
              <w:rPr>
                <w:rFonts w:asciiTheme="minorHAnsi" w:hAnsiTheme="minorHAnsi" w:cstheme="minorHAnsi"/>
                <w:b/>
                <w:lang w:val="pt-BR"/>
              </w:rPr>
              <w:t>R0</w:t>
            </w:r>
          </w:p>
        </w:tc>
        <w:tc>
          <w:tcPr>
            <w:tcW w:w="48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 w:rsidRPr="0033749E">
              <w:rPr>
                <w:rFonts w:asciiTheme="minorHAnsi" w:hAnsiTheme="minorHAnsi" w:cstheme="minorHAnsi"/>
                <w:b/>
                <w:lang w:val="pt-BR"/>
              </w:rPr>
              <w:t>R1</w:t>
            </w:r>
          </w:p>
        </w:tc>
        <w:tc>
          <w:tcPr>
            <w:tcW w:w="774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 w:rsidRPr="0033749E">
              <w:rPr>
                <w:rFonts w:asciiTheme="minorHAnsi" w:hAnsiTheme="minorHAnsi" w:cstheme="minorHAnsi"/>
                <w:b/>
                <w:lang w:val="pt-BR"/>
              </w:rPr>
              <w:t>R2</w:t>
            </w:r>
          </w:p>
        </w:tc>
        <w:tc>
          <w:tcPr>
            <w:tcW w:w="70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 w:rsidRPr="0033749E">
              <w:rPr>
                <w:rFonts w:asciiTheme="minorHAnsi" w:hAnsiTheme="minorHAnsi" w:cstheme="minorHAnsi"/>
                <w:b/>
                <w:lang w:val="pt-BR"/>
              </w:rPr>
              <w:t>R3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b/>
                <w:lang w:val="pt-BR"/>
              </w:rPr>
            </w:pPr>
            <w:r>
              <w:rPr>
                <w:rFonts w:asciiTheme="minorHAnsi" w:hAnsiTheme="minorHAnsi" w:cstheme="minorHAnsi"/>
                <w:b/>
                <w:lang w:val="pt-BR"/>
              </w:rPr>
              <w:t>R4</w:t>
            </w:r>
          </w:p>
        </w:tc>
        <w:tc>
          <w:tcPr>
            <w:tcW w:w="477" w:type="pct"/>
          </w:tcPr>
          <w:p w:rsidR="00403A32" w:rsidRPr="0033749E" w:rsidRDefault="00854FA6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b/>
                <w:lang w:val="pt-BR"/>
              </w:rPr>
            </w:pPr>
            <w:r>
              <w:rPr>
                <w:rFonts w:asciiTheme="minorHAnsi" w:hAnsiTheme="minorHAnsi" w:cstheme="minorHAnsi"/>
                <w:b/>
                <w:lang w:val="pt-BR"/>
              </w:rPr>
              <w:t>NZ CV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b/>
                <w:lang w:val="pt-BR"/>
              </w:rPr>
            </w:pPr>
            <w:r>
              <w:rPr>
                <w:rFonts w:asciiTheme="minorHAnsi" w:hAnsiTheme="minorHAnsi" w:cstheme="minorHAnsi"/>
                <w:b/>
                <w:lang w:val="pt-BR"/>
              </w:rPr>
              <w:t>Time</w:t>
            </w:r>
          </w:p>
        </w:tc>
        <w:tc>
          <w:tcPr>
            <w:tcW w:w="476" w:type="pct"/>
            <w:vMerge w:val="restart"/>
          </w:tcPr>
          <w:p w:rsidR="00403A32" w:rsidRPr="00403A32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i/>
                <w:lang w:val="pt-BR"/>
              </w:rPr>
            </w:pPr>
          </w:p>
        </w:tc>
        <w:tc>
          <w:tcPr>
            <w:tcW w:w="475" w:type="pct"/>
          </w:tcPr>
          <w:p w:rsidR="00403A32" w:rsidRPr="00403A32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i/>
                <w:lang w:val="pt-BR"/>
              </w:rPr>
            </w:pPr>
            <w:r w:rsidRPr="00403A32">
              <w:rPr>
                <w:rFonts w:asciiTheme="minorHAnsi" w:hAnsiTheme="minorHAnsi" w:cstheme="minorHAnsi"/>
                <w:i/>
                <w:lang w:val="pt-BR"/>
              </w:rPr>
              <w:t>Marks</w:t>
            </w:r>
          </w:p>
        </w:tc>
      </w:tr>
      <w:tr w:rsidR="00403A32" w:rsidRPr="00786A93" w:rsidTr="00403A32">
        <w:trPr>
          <w:jc w:val="center"/>
        </w:trPr>
        <w:tc>
          <w:tcPr>
            <w:tcW w:w="26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 w:rsidRPr="0033749E">
              <w:rPr>
                <w:rFonts w:asciiTheme="minorHAnsi" w:hAnsiTheme="minorHAnsi" w:cstheme="minorHAnsi"/>
                <w:szCs w:val="22"/>
                <w:lang w:val="pt-BR"/>
              </w:rPr>
              <w:t>(a)</w:t>
            </w:r>
          </w:p>
        </w:tc>
        <w:tc>
          <w:tcPr>
            <w:tcW w:w="382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-1</w:t>
            </w:r>
          </w:p>
        </w:tc>
        <w:tc>
          <w:tcPr>
            <w:tcW w:w="48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-4</w:t>
            </w:r>
          </w:p>
        </w:tc>
        <w:tc>
          <w:tcPr>
            <w:tcW w:w="774" w:type="pct"/>
          </w:tcPr>
          <w:p w:rsidR="00403A32" w:rsidRDefault="0018401D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0x4C4B3FF</w:t>
            </w:r>
          </w:p>
          <w:p w:rsidR="0018401D" w:rsidRPr="0033749E" w:rsidRDefault="0018401D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79999999</w:t>
            </w:r>
          </w:p>
        </w:tc>
        <w:tc>
          <w:tcPr>
            <w:tcW w:w="707" w:type="pct"/>
          </w:tcPr>
          <w:p w:rsidR="00403A32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0xFFFFFFFF</w:t>
            </w:r>
          </w:p>
          <w:p w:rsidR="0018401D" w:rsidRPr="0033749E" w:rsidRDefault="0018401D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-1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1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10 10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  <w:lang w:val="pt-BR"/>
              </w:rPr>
            </w:pPr>
            <w:r>
              <w:rPr>
                <w:rFonts w:asciiTheme="minorHAnsi" w:hAnsiTheme="minorHAnsi" w:cstheme="minorHAnsi"/>
                <w:szCs w:val="22"/>
                <w:lang w:val="pt-BR"/>
              </w:rPr>
              <w:t>n/a</w:t>
            </w:r>
          </w:p>
        </w:tc>
        <w:tc>
          <w:tcPr>
            <w:tcW w:w="476" w:type="pct"/>
            <w:vMerge/>
          </w:tcPr>
          <w:p w:rsidR="00403A32" w:rsidRPr="00403A32" w:rsidRDefault="00403A32" w:rsidP="00403A32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  <w:lang w:val="pt-BR"/>
              </w:rPr>
            </w:pPr>
          </w:p>
        </w:tc>
        <w:tc>
          <w:tcPr>
            <w:tcW w:w="475" w:type="pct"/>
          </w:tcPr>
          <w:p w:rsidR="00403A32" w:rsidRPr="00403A32" w:rsidRDefault="00403A32" w:rsidP="00403A32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  <w:lang w:val="pt-BR"/>
              </w:rPr>
            </w:pPr>
            <w:r w:rsidRPr="00403A32">
              <w:rPr>
                <w:rFonts w:asciiTheme="minorHAnsi" w:hAnsiTheme="minorHAnsi" w:cstheme="minorHAnsi"/>
                <w:i/>
                <w:szCs w:val="22"/>
                <w:lang w:val="pt-BR"/>
              </w:rPr>
              <w:t>7</w:t>
            </w:r>
          </w:p>
        </w:tc>
      </w:tr>
      <w:tr w:rsidR="00403A32" w:rsidTr="00403A32">
        <w:trPr>
          <w:jc w:val="center"/>
        </w:trPr>
        <w:tc>
          <w:tcPr>
            <w:tcW w:w="26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 w:rsidRPr="0033749E">
              <w:rPr>
                <w:rFonts w:asciiTheme="minorHAnsi" w:hAnsiTheme="minorHAnsi" w:cstheme="minorHAnsi"/>
                <w:szCs w:val="22"/>
                <w:lang w:val="pt-BR"/>
              </w:rPr>
              <w:t>(b</w:t>
            </w:r>
            <w:r w:rsidRPr="0033749E">
              <w:rPr>
                <w:rFonts w:asciiTheme="minorHAnsi" w:hAnsiTheme="minorHAnsi" w:cstheme="minorHAnsi"/>
                <w:szCs w:val="22"/>
              </w:rPr>
              <w:t>)</w:t>
            </w:r>
          </w:p>
        </w:tc>
        <w:tc>
          <w:tcPr>
            <w:tcW w:w="382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n/a</w:t>
            </w:r>
          </w:p>
        </w:tc>
        <w:tc>
          <w:tcPr>
            <w:tcW w:w="48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10</w:t>
            </w:r>
          </w:p>
        </w:tc>
        <w:tc>
          <w:tcPr>
            <w:tcW w:w="774" w:type="pct"/>
          </w:tcPr>
          <w:p w:rsidR="00403A32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0x60000000</w:t>
            </w:r>
          </w:p>
          <w:p w:rsidR="0018401D" w:rsidRPr="0033749E" w:rsidRDefault="0018401D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1610612736</w:t>
            </w:r>
          </w:p>
        </w:tc>
        <w:tc>
          <w:tcPr>
            <w:tcW w:w="70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30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n/a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00 00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9</w:t>
            </w:r>
          </w:p>
        </w:tc>
        <w:tc>
          <w:tcPr>
            <w:tcW w:w="476" w:type="pct"/>
            <w:vMerge/>
          </w:tcPr>
          <w:p w:rsidR="00403A32" w:rsidRPr="00403A32" w:rsidRDefault="00403A32" w:rsidP="00403A32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</w:rPr>
            </w:pPr>
          </w:p>
        </w:tc>
        <w:tc>
          <w:tcPr>
            <w:tcW w:w="475" w:type="pct"/>
          </w:tcPr>
          <w:p w:rsidR="00403A32" w:rsidRPr="00403A32" w:rsidRDefault="00403A32" w:rsidP="00403A32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</w:rPr>
            </w:pPr>
            <w:r w:rsidRPr="00403A32">
              <w:rPr>
                <w:rFonts w:asciiTheme="minorHAnsi" w:hAnsiTheme="minorHAnsi" w:cstheme="minorHAnsi"/>
                <w:i/>
                <w:szCs w:val="22"/>
              </w:rPr>
              <w:t>6</w:t>
            </w:r>
          </w:p>
        </w:tc>
      </w:tr>
      <w:tr w:rsidR="00403A32" w:rsidTr="00403A32">
        <w:trPr>
          <w:jc w:val="center"/>
        </w:trPr>
        <w:tc>
          <w:tcPr>
            <w:tcW w:w="26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 w:rsidRPr="0033749E">
              <w:rPr>
                <w:rFonts w:asciiTheme="minorHAnsi" w:hAnsiTheme="minorHAnsi" w:cstheme="minorHAnsi"/>
                <w:szCs w:val="22"/>
              </w:rPr>
              <w:t>(c)</w:t>
            </w:r>
          </w:p>
        </w:tc>
        <w:tc>
          <w:tcPr>
            <w:tcW w:w="382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8</w:t>
            </w:r>
          </w:p>
        </w:tc>
        <w:tc>
          <w:tcPr>
            <w:tcW w:w="48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4</w:t>
            </w:r>
          </w:p>
        </w:tc>
        <w:tc>
          <w:tcPr>
            <w:tcW w:w="774" w:type="pct"/>
          </w:tcPr>
          <w:p w:rsidR="00403A32" w:rsidRPr="0033749E" w:rsidRDefault="0018401D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</w:t>
            </w:r>
          </w:p>
        </w:tc>
        <w:tc>
          <w:tcPr>
            <w:tcW w:w="70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4</w:t>
            </w:r>
          </w:p>
        </w:tc>
        <w:tc>
          <w:tcPr>
            <w:tcW w:w="477" w:type="pct"/>
          </w:tcPr>
          <w:p w:rsidR="00403A32" w:rsidRDefault="0018401D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0x104</w:t>
            </w:r>
          </w:p>
          <w:p w:rsidR="0018401D" w:rsidRDefault="0018401D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260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00</w:t>
            </w:r>
            <w:r w:rsidR="00854FA6">
              <w:rPr>
                <w:rFonts w:asciiTheme="minorHAnsi" w:hAnsiTheme="minorHAnsi" w:cstheme="minorHAnsi"/>
                <w:szCs w:val="22"/>
              </w:rPr>
              <w:t xml:space="preserve"> n/a</w:t>
            </w:r>
          </w:p>
        </w:tc>
        <w:tc>
          <w:tcPr>
            <w:tcW w:w="477" w:type="pct"/>
          </w:tcPr>
          <w:p w:rsidR="00403A32" w:rsidRPr="0033749E" w:rsidRDefault="00403A32" w:rsidP="006412EA">
            <w:pPr>
              <w:pStyle w:val="question"/>
              <w:spacing w:before="0"/>
              <w:ind w:left="0" w:right="0" w:firstLine="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14</w:t>
            </w:r>
          </w:p>
        </w:tc>
        <w:tc>
          <w:tcPr>
            <w:tcW w:w="476" w:type="pct"/>
            <w:vMerge/>
          </w:tcPr>
          <w:p w:rsidR="00403A32" w:rsidRPr="00403A32" w:rsidRDefault="00403A32" w:rsidP="00403A32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</w:rPr>
            </w:pPr>
          </w:p>
        </w:tc>
        <w:tc>
          <w:tcPr>
            <w:tcW w:w="475" w:type="pct"/>
          </w:tcPr>
          <w:p w:rsidR="00403A32" w:rsidRPr="00403A32" w:rsidRDefault="00403A32" w:rsidP="00403A32">
            <w:pPr>
              <w:pStyle w:val="question"/>
              <w:spacing w:before="0"/>
              <w:ind w:left="0" w:right="0" w:firstLine="0"/>
              <w:jc w:val="center"/>
              <w:rPr>
                <w:rFonts w:asciiTheme="minorHAnsi" w:hAnsiTheme="minorHAnsi" w:cstheme="minorHAnsi"/>
                <w:i/>
                <w:szCs w:val="22"/>
              </w:rPr>
            </w:pPr>
            <w:r w:rsidRPr="00403A32">
              <w:rPr>
                <w:rFonts w:asciiTheme="minorHAnsi" w:hAnsiTheme="minorHAnsi" w:cstheme="minorHAnsi"/>
                <w:i/>
                <w:szCs w:val="22"/>
              </w:rPr>
              <w:t>7</w:t>
            </w:r>
          </w:p>
        </w:tc>
      </w:tr>
    </w:tbl>
    <w:p w:rsidR="008F6C69" w:rsidRDefault="008F6C69" w:rsidP="008F6C69">
      <w:pPr>
        <w:pStyle w:val="figure"/>
      </w:pPr>
      <w:proofErr w:type="gramStart"/>
      <w:r w:rsidRPr="00ED4889">
        <w:t>Figure</w:t>
      </w:r>
      <w:r w:rsidRPr="005E0CC6">
        <w:rPr>
          <w:i/>
        </w:rPr>
        <w:t xml:space="preserve"> </w:t>
      </w:r>
      <w:r w:rsidRPr="00ED4889">
        <w:t>2.3</w:t>
      </w:r>
      <w:r>
        <w:rPr>
          <w:i/>
        </w:rPr>
        <w:t>.</w:t>
      </w:r>
      <w:proofErr w:type="gramEnd"/>
      <w:r>
        <w:rPr>
          <w:i/>
        </w:rPr>
        <w:t xml:space="preserve"> </w:t>
      </w:r>
      <w:r>
        <w:t>Template for answers</w:t>
      </w:r>
    </w:p>
    <w:p w:rsidR="000C7706" w:rsidRDefault="000C770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br w:type="page"/>
      </w:r>
    </w:p>
    <w:p w:rsidR="00C31AEC" w:rsidRPr="00BD3B4C" w:rsidRDefault="00C31AEC" w:rsidP="00034713">
      <w:pPr>
        <w:pStyle w:val="figure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Answer to Question 3</w:t>
      </w:r>
    </w:p>
    <w:p w:rsidR="005E35A4" w:rsidRDefault="00A6157B" w:rsidP="002416B9">
      <w:pPr>
        <w:pStyle w:val="question"/>
        <w:rPr>
          <w:i/>
        </w:rPr>
      </w:pPr>
      <w:r>
        <w:tab/>
      </w:r>
      <w:r w:rsidR="00BE69FE" w:rsidRPr="00181C23">
        <w:rPr>
          <w:i/>
        </w:rPr>
        <w:t xml:space="preserve">This </w:t>
      </w:r>
      <w:r w:rsidR="00464A56">
        <w:rPr>
          <w:i/>
        </w:rPr>
        <w:t>question tests understanding of subroutines, and operation of LDM/STM instructions, as well as how to optimise sequential access to memory.</w:t>
      </w:r>
    </w:p>
    <w:p w:rsidR="00181C23" w:rsidRPr="00181C23" w:rsidRDefault="00181C23" w:rsidP="002416B9">
      <w:pPr>
        <w:pStyle w:val="question"/>
        <w:rPr>
          <w:i/>
        </w:rPr>
      </w:pPr>
    </w:p>
    <w:p w:rsidR="00CC3321" w:rsidRDefault="00CC3321" w:rsidP="00CC3321">
      <w:pPr>
        <w:pStyle w:val="part"/>
      </w:pPr>
      <w:r>
        <w:t>a)</w:t>
      </w:r>
      <w:r>
        <w:tab/>
      </w:r>
    </w:p>
    <w:p w:rsidR="003B6FD4" w:rsidRDefault="004D7395" w:rsidP="0055656F">
      <w:pPr>
        <w:pStyle w:val="part"/>
        <w:spacing w:before="0"/>
      </w:pPr>
      <w:r>
        <w:tab/>
      </w:r>
      <w:proofErr w:type="gramStart"/>
      <w:r w:rsidR="0055656F">
        <w:t>mem32[</w:t>
      </w:r>
      <w:proofErr w:type="gramEnd"/>
      <w:r w:rsidR="0055656F">
        <w:t>a] := mem32[b]</w:t>
      </w:r>
      <w:r w:rsidR="006F6C53">
        <w:tab/>
      </w:r>
      <w:r w:rsidR="006F6C53" w:rsidRPr="00005AD6">
        <w:rPr>
          <w:b/>
        </w:rPr>
        <w:t>2</w:t>
      </w:r>
    </w:p>
    <w:p w:rsidR="0055656F" w:rsidRDefault="0055656F" w:rsidP="0055656F">
      <w:pPr>
        <w:pStyle w:val="part"/>
        <w:spacing w:before="0"/>
      </w:pPr>
      <w:r>
        <w:tab/>
      </w:r>
      <w:proofErr w:type="gramStart"/>
      <w:r>
        <w:t>mem32[</w:t>
      </w:r>
      <w:proofErr w:type="gramEnd"/>
      <w:r>
        <w:t>a+4] := mem32[b+4]</w:t>
      </w:r>
      <w:r w:rsidR="00932693">
        <w:tab/>
      </w:r>
      <w:r w:rsidR="00932693" w:rsidRPr="00005AD6">
        <w:rPr>
          <w:b/>
        </w:rPr>
        <w:t>1</w:t>
      </w:r>
    </w:p>
    <w:p w:rsidR="0055656F" w:rsidRDefault="0055656F" w:rsidP="0055656F">
      <w:pPr>
        <w:pStyle w:val="part"/>
        <w:spacing w:before="0"/>
      </w:pPr>
      <w:r>
        <w:tab/>
      </w:r>
      <w:proofErr w:type="gramStart"/>
      <w:r>
        <w:t>mem32[</w:t>
      </w:r>
      <w:proofErr w:type="gramEnd"/>
      <w:r>
        <w:t>a+8] := mem32[b+8]</w:t>
      </w:r>
      <w:r w:rsidR="00932693">
        <w:tab/>
      </w:r>
      <w:r w:rsidR="00932693" w:rsidRPr="00005AD6">
        <w:rPr>
          <w:b/>
        </w:rPr>
        <w:t>1</w:t>
      </w:r>
    </w:p>
    <w:p w:rsidR="00573F2B" w:rsidRDefault="00573F2B" w:rsidP="0055656F">
      <w:pPr>
        <w:pStyle w:val="part"/>
        <w:spacing w:before="0"/>
      </w:pPr>
      <w:r>
        <w:tab/>
      </w:r>
      <w:proofErr w:type="gramStart"/>
      <w:r>
        <w:t>execution</w:t>
      </w:r>
      <w:proofErr w:type="gramEnd"/>
      <w:r>
        <w:t xml:space="preserve"> time = 4 (STM) + 6*4 (LDR/STR) + 4(LDM) + 4  (MOV) + 4 (BL) = 40</w:t>
      </w:r>
      <w:r w:rsidR="00932693">
        <w:tab/>
      </w:r>
      <w:r w:rsidR="006F6C53" w:rsidRPr="00005AD6">
        <w:rPr>
          <w:b/>
        </w:rPr>
        <w:t>2</w:t>
      </w:r>
    </w:p>
    <w:p w:rsidR="006F6C53" w:rsidRDefault="006F6C53" w:rsidP="0055656F">
      <w:pPr>
        <w:pStyle w:val="part"/>
        <w:spacing w:before="0"/>
      </w:pPr>
      <w:r>
        <w:tab/>
      </w:r>
      <w:r w:rsidR="00005AD6">
        <w:t>[</w:t>
      </w:r>
      <w:proofErr w:type="gramStart"/>
      <w:r>
        <w:t>allow</w:t>
      </w:r>
      <w:proofErr w:type="gramEnd"/>
      <w:r>
        <w:t xml:space="preserve"> </w:t>
      </w:r>
      <w:r w:rsidRPr="00005AD6">
        <w:rPr>
          <w:b/>
        </w:rPr>
        <w:t>1/2</w:t>
      </w:r>
      <w:r>
        <w:t xml:space="preserve"> for time if </w:t>
      </w:r>
      <w:r w:rsidR="00005AD6">
        <w:t xml:space="preserve">working shows </w:t>
      </w:r>
      <w:r>
        <w:t>STM, LDR/STR, and LDM</w:t>
      </w:r>
      <w:r w:rsidR="00005AD6">
        <w:t xml:space="preserve"> time</w:t>
      </w:r>
      <w:r>
        <w:t xml:space="preserve"> is all correct</w:t>
      </w:r>
      <w:r w:rsidR="00005AD6">
        <w:t>]</w:t>
      </w:r>
    </w:p>
    <w:p w:rsidR="004502D8" w:rsidRPr="004502D8" w:rsidRDefault="004502D8" w:rsidP="0055656F">
      <w:pPr>
        <w:pStyle w:val="part"/>
        <w:spacing w:before="0"/>
        <w:rPr>
          <w:color w:val="FF0000"/>
        </w:rPr>
      </w:pPr>
      <w:r w:rsidRPr="004502D8">
        <w:rPr>
          <w:color w:val="FF0000"/>
        </w:rPr>
        <w:t>This question was well answered by those who worked out what the memory transfer was. Some gave incorrect answers in involving registers.</w:t>
      </w:r>
    </w:p>
    <w:p w:rsidR="00CC3321" w:rsidRDefault="00CC3321" w:rsidP="00CC3321">
      <w:pPr>
        <w:pStyle w:val="marks"/>
      </w:pPr>
      <w:r>
        <w:tab/>
      </w:r>
      <w:r>
        <w:tab/>
      </w:r>
      <w:r w:rsidR="00181C23">
        <w:tab/>
      </w:r>
      <w:r w:rsidR="00932693">
        <w:t>[6</w:t>
      </w:r>
      <w:r>
        <w:t>]</w:t>
      </w:r>
    </w:p>
    <w:p w:rsidR="00400009" w:rsidRDefault="00400009" w:rsidP="00CC3321">
      <w:pPr>
        <w:pStyle w:val="marks"/>
      </w:pPr>
    </w:p>
    <w:p w:rsidR="00181C23" w:rsidRDefault="00CC3321" w:rsidP="00181C23">
      <w:pPr>
        <w:pStyle w:val="part"/>
      </w:pPr>
      <w:r>
        <w:t>b)</w:t>
      </w:r>
      <w:r>
        <w:tab/>
      </w:r>
    </w:p>
    <w:p w:rsidR="0055656F" w:rsidRDefault="004D7395" w:rsidP="0055656F">
      <w:pPr>
        <w:pStyle w:val="part"/>
        <w:spacing w:before="0"/>
      </w:pPr>
      <w:r>
        <w:tab/>
      </w:r>
      <w:r w:rsidR="0055656F">
        <w:t xml:space="preserve">1: </w:t>
      </w:r>
    </w:p>
    <w:p w:rsidR="003B6FD4" w:rsidRDefault="0055656F" w:rsidP="0055656F">
      <w:pPr>
        <w:pStyle w:val="part"/>
        <w:spacing w:before="0"/>
      </w:pPr>
      <w:r>
        <w:tab/>
        <w:t>mem32[c</w:t>
      </w:r>
      <w:proofErr w:type="gramStart"/>
      <w:r>
        <w:t>] :</w:t>
      </w:r>
      <w:proofErr w:type="gramEnd"/>
      <w:r>
        <w:t>= R2</w:t>
      </w:r>
      <w:r w:rsidR="00602745">
        <w:tab/>
      </w:r>
    </w:p>
    <w:p w:rsidR="0055656F" w:rsidRDefault="0055656F" w:rsidP="0055656F">
      <w:pPr>
        <w:pStyle w:val="part"/>
        <w:spacing w:before="0"/>
      </w:pPr>
      <w:r>
        <w:tab/>
      </w:r>
      <w:proofErr w:type="gramStart"/>
      <w:r>
        <w:t>R13 :</w:t>
      </w:r>
      <w:proofErr w:type="gramEnd"/>
      <w:r>
        <w:t>= R13+4</w:t>
      </w:r>
      <w:r w:rsidR="00005AD6">
        <w:t xml:space="preserve">  (push R2)</w:t>
      </w:r>
      <w:r w:rsidR="00602745">
        <w:tab/>
      </w:r>
    </w:p>
    <w:p w:rsidR="0055656F" w:rsidRDefault="0055656F" w:rsidP="0055656F">
      <w:pPr>
        <w:pStyle w:val="part"/>
        <w:spacing w:before="0"/>
      </w:pPr>
      <w:r>
        <w:tab/>
        <w:t>8/9:</w:t>
      </w:r>
    </w:p>
    <w:p w:rsidR="0055656F" w:rsidRDefault="0055656F" w:rsidP="0055656F">
      <w:pPr>
        <w:pStyle w:val="part"/>
        <w:spacing w:before="0"/>
      </w:pPr>
      <w:r>
        <w:tab/>
      </w:r>
      <w:proofErr w:type="gramStart"/>
      <w:r>
        <w:t>R2 :</w:t>
      </w:r>
      <w:proofErr w:type="gramEnd"/>
      <w:r>
        <w:t>= mem32[c]</w:t>
      </w:r>
      <w:r w:rsidR="00602745">
        <w:tab/>
      </w:r>
    </w:p>
    <w:p w:rsidR="0055656F" w:rsidRDefault="0055656F" w:rsidP="0055656F">
      <w:pPr>
        <w:pStyle w:val="part"/>
        <w:spacing w:before="0"/>
      </w:pPr>
      <w:r>
        <w:tab/>
      </w:r>
      <w:proofErr w:type="gramStart"/>
      <w:r>
        <w:t>R13 :</w:t>
      </w:r>
      <w:proofErr w:type="gramEnd"/>
      <w:r>
        <w:t>= R13 – 4</w:t>
      </w:r>
      <w:r w:rsidR="00005AD6">
        <w:t xml:space="preserve">  (pop R2)</w:t>
      </w:r>
      <w:r w:rsidR="00602745">
        <w:tab/>
      </w:r>
    </w:p>
    <w:p w:rsidR="0055656F" w:rsidRDefault="00602745" w:rsidP="0055656F">
      <w:pPr>
        <w:pStyle w:val="part"/>
        <w:spacing w:before="0"/>
      </w:pPr>
      <w:r>
        <w:tab/>
      </w:r>
      <w:proofErr w:type="gramStart"/>
      <w:r>
        <w:t>PC :=</w:t>
      </w:r>
      <w:proofErr w:type="gramEnd"/>
      <w:r>
        <w:t xml:space="preserve"> R14</w:t>
      </w:r>
    </w:p>
    <w:p w:rsidR="00005AD6" w:rsidRDefault="0055656F" w:rsidP="0055656F">
      <w:pPr>
        <w:pStyle w:val="part"/>
        <w:spacing w:before="0"/>
      </w:pPr>
      <w:r>
        <w:tab/>
        <w:t xml:space="preserve">R2 is pushed onto an empty ascending stack with SP R13, and then popped back off it at end. </w:t>
      </w:r>
      <w:r w:rsidR="00005AD6">
        <w:tab/>
      </w:r>
      <w:r w:rsidR="00005AD6">
        <w:tab/>
      </w:r>
      <w:r w:rsidR="00005AD6" w:rsidRPr="00005AD6">
        <w:rPr>
          <w:b/>
        </w:rPr>
        <w:t>2</w:t>
      </w:r>
    </w:p>
    <w:p w:rsidR="0055656F" w:rsidRDefault="00005AD6" w:rsidP="0055656F">
      <w:pPr>
        <w:pStyle w:val="part"/>
        <w:spacing w:before="0"/>
      </w:pPr>
      <w:r>
        <w:tab/>
      </w:r>
      <w:r w:rsidR="0055656F">
        <w:t>Finally a branch is made to the addre</w:t>
      </w:r>
      <w:r w:rsidR="006F6C53">
        <w:t>s</w:t>
      </w:r>
      <w:r w:rsidR="0055656F">
        <w:t>s stored in R14 (which will be the return address written by a BL instruction).</w:t>
      </w:r>
      <w:r>
        <w:tab/>
      </w:r>
      <w:r>
        <w:tab/>
      </w:r>
      <w:r w:rsidRPr="00005AD6">
        <w:rPr>
          <w:b/>
        </w:rPr>
        <w:t>1</w:t>
      </w:r>
    </w:p>
    <w:p w:rsidR="00005AD6" w:rsidRDefault="00005AD6" w:rsidP="0055656F">
      <w:pPr>
        <w:pStyle w:val="part"/>
        <w:spacing w:before="0"/>
      </w:pPr>
      <w:r>
        <w:tab/>
        <w:t>R2 must be saved on stack because it is used as working register by subroutine.</w:t>
      </w:r>
      <w:r>
        <w:tab/>
      </w:r>
      <w:r>
        <w:tab/>
      </w:r>
      <w:r w:rsidRPr="00005AD6">
        <w:rPr>
          <w:b/>
        </w:rPr>
        <w:t>1</w:t>
      </w:r>
    </w:p>
    <w:p w:rsidR="00400009" w:rsidRDefault="00181C23" w:rsidP="00181C23">
      <w:pPr>
        <w:pStyle w:val="marks"/>
        <w:jc w:val="left"/>
      </w:pPr>
      <w:r>
        <w:tab/>
      </w:r>
      <w:r>
        <w:tab/>
      </w:r>
      <w:r w:rsidR="005E16A6">
        <w:tab/>
      </w:r>
      <w:r w:rsidR="00932693">
        <w:t>[4</w:t>
      </w:r>
      <w:r w:rsidR="00FB124B">
        <w:t>]</w:t>
      </w:r>
    </w:p>
    <w:p w:rsidR="004D7395" w:rsidRPr="0067018F" w:rsidRDefault="0067018F" w:rsidP="0067018F">
      <w:pPr>
        <w:pStyle w:val="marks"/>
        <w:ind w:left="2971"/>
        <w:jc w:val="left"/>
        <w:rPr>
          <w:color w:val="FF0000"/>
        </w:rPr>
      </w:pPr>
      <w:r w:rsidRPr="0067018F">
        <w:rPr>
          <w:color w:val="FF0000"/>
        </w:rPr>
        <w:t>Many missed the reasons for the operations</w:t>
      </w:r>
    </w:p>
    <w:p w:rsidR="00573F2B" w:rsidRDefault="00573F2B" w:rsidP="00181C23">
      <w:pPr>
        <w:pStyle w:val="part"/>
      </w:pPr>
    </w:p>
    <w:p w:rsidR="00573F2B" w:rsidRDefault="00573F2B" w:rsidP="00181C23">
      <w:pPr>
        <w:pStyle w:val="part"/>
      </w:pPr>
      <w:r>
        <w:t>c)</w:t>
      </w:r>
    </w:p>
    <w:p w:rsidR="00573F2B" w:rsidRDefault="00573F2B" w:rsidP="00181C23">
      <w:pPr>
        <w:pStyle w:val="part"/>
      </w:pPr>
      <w:r>
        <w:tab/>
      </w:r>
      <w:r w:rsidRPr="00E44B3A">
        <w:rPr>
          <w:rFonts w:ascii="Comic Sans MS" w:hAnsi="Comic Sans MS"/>
          <w:b/>
        </w:rPr>
        <w:t>LDMIA R1, {R2</w:t>
      </w:r>
      <w:proofErr w:type="gramStart"/>
      <w:r w:rsidRPr="00E44B3A">
        <w:rPr>
          <w:rFonts w:ascii="Comic Sans MS" w:hAnsi="Comic Sans MS"/>
          <w:b/>
        </w:rPr>
        <w:t>,R3,R4</w:t>
      </w:r>
      <w:proofErr w:type="gramEnd"/>
      <w:r w:rsidRPr="00E44B3A">
        <w:rPr>
          <w:rFonts w:ascii="Comic Sans MS" w:hAnsi="Comic Sans MS"/>
          <w:b/>
        </w:rPr>
        <w:t>}</w:t>
      </w:r>
      <w:r w:rsidR="00932693">
        <w:tab/>
      </w:r>
      <w:r w:rsidR="00932693">
        <w:tab/>
      </w:r>
      <w:r w:rsidR="00932693" w:rsidRPr="00005AD6">
        <w:rPr>
          <w:b/>
        </w:rPr>
        <w:t>2</w:t>
      </w:r>
    </w:p>
    <w:p w:rsidR="00573F2B" w:rsidRDefault="00573F2B" w:rsidP="00181C23">
      <w:pPr>
        <w:pStyle w:val="part"/>
      </w:pPr>
      <w:r>
        <w:tab/>
      </w:r>
      <w:r w:rsidRPr="00E44B3A">
        <w:rPr>
          <w:rFonts w:ascii="Comic Sans MS" w:hAnsi="Comic Sans MS"/>
          <w:b/>
        </w:rPr>
        <w:t>STMIA R0, {R2</w:t>
      </w:r>
      <w:proofErr w:type="gramStart"/>
      <w:r w:rsidRPr="00E44B3A">
        <w:rPr>
          <w:rFonts w:ascii="Comic Sans MS" w:hAnsi="Comic Sans MS"/>
          <w:b/>
        </w:rPr>
        <w:t>,R3</w:t>
      </w:r>
      <w:proofErr w:type="gramEnd"/>
      <w:r w:rsidRPr="00E44B3A">
        <w:rPr>
          <w:rFonts w:ascii="Comic Sans MS" w:hAnsi="Comic Sans MS"/>
          <w:b/>
        </w:rPr>
        <w:t>, R4}</w:t>
      </w:r>
      <w:r w:rsidR="00932693">
        <w:tab/>
      </w:r>
      <w:r w:rsidR="00932693">
        <w:tab/>
      </w:r>
      <w:r w:rsidR="00932693" w:rsidRPr="00005AD6">
        <w:rPr>
          <w:b/>
        </w:rPr>
        <w:t>2</w:t>
      </w:r>
    </w:p>
    <w:p w:rsidR="00573F2B" w:rsidRDefault="00464A56" w:rsidP="00181C23">
      <w:pPr>
        <w:pStyle w:val="part"/>
        <w:rPr>
          <w:b/>
        </w:rPr>
      </w:pPr>
      <w:r>
        <w:tab/>
        <w:t xml:space="preserve">   24 -12 = 12 cycles</w:t>
      </w:r>
      <w:r w:rsidR="00932693">
        <w:tab/>
      </w:r>
      <w:r w:rsidR="00932693">
        <w:tab/>
      </w:r>
      <w:r w:rsidR="00932693" w:rsidRPr="00005AD6">
        <w:rPr>
          <w:b/>
        </w:rPr>
        <w:t>1</w:t>
      </w:r>
    </w:p>
    <w:p w:rsidR="0067018F" w:rsidRPr="0067018F" w:rsidRDefault="0067018F" w:rsidP="00181C23">
      <w:pPr>
        <w:pStyle w:val="part"/>
        <w:rPr>
          <w:b/>
          <w:color w:val="FF0000"/>
        </w:rPr>
      </w:pPr>
      <w:r w:rsidRPr="0067018F">
        <w:rPr>
          <w:b/>
          <w:color w:val="FF0000"/>
        </w:rPr>
        <w:t xml:space="preserve">Some got the direction of </w:t>
      </w:r>
      <w:proofErr w:type="spellStart"/>
      <w:r w:rsidRPr="0067018F">
        <w:rPr>
          <w:b/>
          <w:color w:val="FF0000"/>
        </w:rPr>
        <w:t>mem</w:t>
      </w:r>
      <w:proofErr w:type="spellEnd"/>
      <w:r w:rsidRPr="0067018F">
        <w:rPr>
          <w:b/>
          <w:color w:val="FF0000"/>
        </w:rPr>
        <w:t xml:space="preserve"> transfers wrong here.</w:t>
      </w:r>
    </w:p>
    <w:p w:rsidR="0067018F" w:rsidRPr="0067018F" w:rsidRDefault="0067018F" w:rsidP="00181C23">
      <w:pPr>
        <w:pStyle w:val="part"/>
        <w:rPr>
          <w:b/>
          <w:color w:val="FF0000"/>
        </w:rPr>
      </w:pPr>
      <w:r w:rsidRPr="0067018F">
        <w:rPr>
          <w:b/>
          <w:color w:val="FF0000"/>
        </w:rPr>
        <w:t>Common mistake was to increment the base registers R1</w:t>
      </w:r>
      <w:proofErr w:type="gramStart"/>
      <w:r w:rsidRPr="0067018F">
        <w:rPr>
          <w:b/>
          <w:color w:val="FF0000"/>
        </w:rPr>
        <w:t>,R0</w:t>
      </w:r>
      <w:proofErr w:type="gramEnd"/>
      <w:r w:rsidRPr="0067018F">
        <w:rPr>
          <w:b/>
          <w:color w:val="FF0000"/>
        </w:rPr>
        <w:t>, that must not happen</w:t>
      </w:r>
    </w:p>
    <w:p w:rsidR="00573F2B" w:rsidRDefault="00932693" w:rsidP="00932693">
      <w:pPr>
        <w:pStyle w:val="marks"/>
      </w:pPr>
      <w:r>
        <w:tab/>
      </w:r>
      <w:r>
        <w:tab/>
      </w:r>
      <w:r>
        <w:tab/>
        <w:t>[5]</w:t>
      </w:r>
    </w:p>
    <w:p w:rsidR="005A746F" w:rsidRDefault="00FB124B" w:rsidP="00181C23">
      <w:pPr>
        <w:pStyle w:val="part"/>
      </w:pPr>
      <w:r>
        <w:t>d)</w:t>
      </w:r>
      <w:r w:rsidR="00D72728">
        <w:tab/>
      </w:r>
    </w:p>
    <w:p w:rsidR="00464A56" w:rsidRPr="00ED4889" w:rsidRDefault="00464A56" w:rsidP="00464A56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1</w:t>
      </w:r>
      <w:r>
        <w:rPr>
          <w:rFonts w:ascii="Comic Sans MS" w:hAnsi="Comic Sans MS"/>
          <w:b/>
          <w:szCs w:val="22"/>
        </w:rPr>
        <w:tab/>
        <w:t>MOVE</w:t>
      </w:r>
      <w:r w:rsidRPr="00ED4889"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>STMEA</w:t>
      </w:r>
      <w:r>
        <w:rPr>
          <w:rFonts w:ascii="Comic Sans MS" w:hAnsi="Comic Sans MS"/>
          <w:b/>
          <w:szCs w:val="22"/>
        </w:rPr>
        <w:tab/>
        <w:t>R13</w:t>
      </w:r>
      <w:proofErr w:type="gramStart"/>
      <w:r>
        <w:rPr>
          <w:rFonts w:ascii="Comic Sans MS" w:hAnsi="Comic Sans MS"/>
          <w:b/>
          <w:szCs w:val="22"/>
        </w:rPr>
        <w:t>!,</w:t>
      </w:r>
      <w:proofErr w:type="gramEnd"/>
      <w:r>
        <w:rPr>
          <w:rFonts w:ascii="Comic Sans MS" w:hAnsi="Comic Sans MS"/>
          <w:b/>
          <w:szCs w:val="22"/>
        </w:rPr>
        <w:t xml:space="preserve"> {R2,R3,R4}</w:t>
      </w:r>
    </w:p>
    <w:p w:rsidR="00464A56" w:rsidRPr="00ED4889" w:rsidRDefault="00464A56" w:rsidP="00464A56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2</w:t>
      </w:r>
      <w:r w:rsidRPr="00ED4889">
        <w:rPr>
          <w:rFonts w:ascii="Comic Sans MS" w:hAnsi="Comic Sans MS"/>
          <w:b/>
          <w:szCs w:val="22"/>
        </w:rPr>
        <w:tab/>
      </w:r>
      <w:r w:rsidR="00E44B3A">
        <w:rPr>
          <w:rFonts w:ascii="Comic Sans MS" w:hAnsi="Comic Sans MS"/>
          <w:b/>
          <w:szCs w:val="22"/>
        </w:rPr>
        <w:tab/>
      </w:r>
      <w:r w:rsidR="00E44B3A">
        <w:rPr>
          <w:rFonts w:ascii="Comic Sans MS" w:hAnsi="Comic Sans MS"/>
          <w:b/>
          <w:szCs w:val="22"/>
        </w:rPr>
        <w:tab/>
        <w:t xml:space="preserve">LDMIA </w:t>
      </w:r>
      <w:r w:rsidR="00E44B3A">
        <w:rPr>
          <w:rFonts w:ascii="Comic Sans MS" w:hAnsi="Comic Sans MS"/>
          <w:b/>
          <w:szCs w:val="22"/>
        </w:rPr>
        <w:tab/>
        <w:t>R1</w:t>
      </w:r>
      <w:r>
        <w:rPr>
          <w:rFonts w:ascii="Comic Sans MS" w:hAnsi="Comic Sans MS"/>
          <w:b/>
          <w:szCs w:val="22"/>
        </w:rPr>
        <w:t>, {R2</w:t>
      </w:r>
      <w:proofErr w:type="gramStart"/>
      <w:r>
        <w:rPr>
          <w:rFonts w:ascii="Comic Sans MS" w:hAnsi="Comic Sans MS"/>
          <w:b/>
          <w:szCs w:val="22"/>
        </w:rPr>
        <w:t>,R3,R4</w:t>
      </w:r>
      <w:proofErr w:type="gramEnd"/>
      <w:r>
        <w:rPr>
          <w:rFonts w:ascii="Comic Sans MS" w:hAnsi="Comic Sans MS"/>
          <w:b/>
          <w:szCs w:val="22"/>
        </w:rPr>
        <w:t>}</w:t>
      </w:r>
    </w:p>
    <w:p w:rsidR="00464A56" w:rsidRPr="00ED4889" w:rsidRDefault="00464A56" w:rsidP="00464A56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3</w:t>
      </w:r>
      <w:r w:rsidRPr="00ED4889">
        <w:rPr>
          <w:rFonts w:ascii="Comic Sans MS" w:hAnsi="Comic Sans MS"/>
          <w:b/>
          <w:szCs w:val="22"/>
        </w:rPr>
        <w:tab/>
      </w:r>
      <w:r w:rsidR="00E44B3A">
        <w:rPr>
          <w:rFonts w:ascii="Comic Sans MS" w:hAnsi="Comic Sans MS"/>
          <w:b/>
          <w:szCs w:val="22"/>
        </w:rPr>
        <w:tab/>
      </w:r>
      <w:r w:rsidR="00E44B3A">
        <w:rPr>
          <w:rFonts w:ascii="Comic Sans MS" w:hAnsi="Comic Sans MS"/>
          <w:b/>
          <w:szCs w:val="22"/>
        </w:rPr>
        <w:tab/>
        <w:t xml:space="preserve">STMIA </w:t>
      </w:r>
      <w:r w:rsidR="00E44B3A">
        <w:rPr>
          <w:rFonts w:ascii="Comic Sans MS" w:hAnsi="Comic Sans MS"/>
          <w:b/>
          <w:szCs w:val="22"/>
        </w:rPr>
        <w:tab/>
        <w:t>R0</w:t>
      </w:r>
      <w:r>
        <w:rPr>
          <w:rFonts w:ascii="Comic Sans MS" w:hAnsi="Comic Sans MS"/>
          <w:b/>
          <w:szCs w:val="22"/>
        </w:rPr>
        <w:t>, {R2</w:t>
      </w:r>
      <w:proofErr w:type="gramStart"/>
      <w:r>
        <w:rPr>
          <w:rFonts w:ascii="Comic Sans MS" w:hAnsi="Comic Sans MS"/>
          <w:b/>
          <w:szCs w:val="22"/>
        </w:rPr>
        <w:t>,R3,R4</w:t>
      </w:r>
      <w:proofErr w:type="gramEnd"/>
      <w:r>
        <w:rPr>
          <w:rFonts w:ascii="Comic Sans MS" w:hAnsi="Comic Sans MS"/>
          <w:b/>
          <w:szCs w:val="22"/>
        </w:rPr>
        <w:t>}</w:t>
      </w:r>
      <w:r w:rsidRPr="00ED4889">
        <w:rPr>
          <w:rFonts w:ascii="Comic Sans MS" w:hAnsi="Comic Sans MS"/>
          <w:b/>
          <w:szCs w:val="22"/>
        </w:rPr>
        <w:tab/>
      </w:r>
    </w:p>
    <w:p w:rsidR="00464A56" w:rsidRDefault="00464A56" w:rsidP="00464A56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4</w:t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 xml:space="preserve">LDMEA </w:t>
      </w:r>
      <w:r>
        <w:rPr>
          <w:rFonts w:ascii="Comic Sans MS" w:hAnsi="Comic Sans MS"/>
          <w:b/>
          <w:szCs w:val="22"/>
        </w:rPr>
        <w:tab/>
        <w:t>R13</w:t>
      </w:r>
      <w:proofErr w:type="gramStart"/>
      <w:r>
        <w:rPr>
          <w:rFonts w:ascii="Comic Sans MS" w:hAnsi="Comic Sans MS"/>
          <w:b/>
          <w:szCs w:val="22"/>
        </w:rPr>
        <w:t>!,</w:t>
      </w:r>
      <w:proofErr w:type="gramEnd"/>
      <w:r>
        <w:rPr>
          <w:rFonts w:ascii="Comic Sans MS" w:hAnsi="Comic Sans MS"/>
          <w:b/>
          <w:szCs w:val="22"/>
        </w:rPr>
        <w:t xml:space="preserve"> {R2,R3,R4}</w:t>
      </w:r>
    </w:p>
    <w:p w:rsidR="00464A56" w:rsidRDefault="00464A56" w:rsidP="00464A56">
      <w:pPr>
        <w:pStyle w:val="figure"/>
        <w:tabs>
          <w:tab w:val="left" w:pos="993"/>
        </w:tabs>
        <w:spacing w:before="0"/>
        <w:ind w:left="2160"/>
        <w:jc w:val="left"/>
        <w:rPr>
          <w:rFonts w:ascii="Comic Sans MS" w:hAnsi="Comic Sans MS"/>
          <w:b/>
          <w:szCs w:val="22"/>
        </w:rPr>
      </w:pPr>
      <w:r>
        <w:rPr>
          <w:rFonts w:ascii="Comic Sans MS" w:hAnsi="Comic Sans MS"/>
          <w:b/>
          <w:szCs w:val="22"/>
        </w:rPr>
        <w:t>5</w:t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 xml:space="preserve">MOV </w:t>
      </w:r>
      <w:r>
        <w:rPr>
          <w:rFonts w:ascii="Comic Sans MS" w:hAnsi="Comic Sans MS"/>
          <w:b/>
          <w:szCs w:val="22"/>
        </w:rPr>
        <w:tab/>
      </w:r>
      <w:r>
        <w:rPr>
          <w:rFonts w:ascii="Comic Sans MS" w:hAnsi="Comic Sans MS"/>
          <w:b/>
          <w:szCs w:val="22"/>
        </w:rPr>
        <w:tab/>
        <w:t>PC, R14</w:t>
      </w:r>
      <w:r w:rsidR="00005AD6">
        <w:rPr>
          <w:rFonts w:ascii="Comic Sans MS" w:hAnsi="Comic Sans MS"/>
          <w:b/>
          <w:szCs w:val="22"/>
        </w:rPr>
        <w:tab/>
      </w:r>
    </w:p>
    <w:p w:rsidR="00005AD6" w:rsidRPr="00005AD6" w:rsidRDefault="00005AD6" w:rsidP="00005AD6">
      <w:pPr>
        <w:pStyle w:val="marks"/>
        <w:rPr>
          <w:b/>
        </w:rPr>
      </w:pPr>
      <w:r>
        <w:tab/>
      </w:r>
      <w:r>
        <w:tab/>
      </w:r>
      <w:r>
        <w:tab/>
      </w:r>
      <w:r w:rsidRPr="00005AD6">
        <w:rPr>
          <w:b/>
        </w:rPr>
        <w:t>4</w:t>
      </w:r>
    </w:p>
    <w:p w:rsidR="00464A56" w:rsidRDefault="00464A56" w:rsidP="00181C23">
      <w:pPr>
        <w:pStyle w:val="part"/>
      </w:pPr>
    </w:p>
    <w:p w:rsidR="005E16A6" w:rsidRPr="005E16A6" w:rsidRDefault="005E16A6" w:rsidP="00573F2B">
      <w:pPr>
        <w:pStyle w:val="part"/>
        <w:spacing w:before="0"/>
        <w:rPr>
          <w:rFonts w:asciiTheme="minorHAnsi" w:hAnsiTheme="minorHAnsi" w:cstheme="minorHAnsi"/>
          <w:b/>
        </w:rPr>
      </w:pPr>
      <w:r w:rsidRPr="005E16A6">
        <w:rPr>
          <w:rFonts w:asciiTheme="minorHAnsi" w:hAnsiTheme="minorHAnsi" w:cstheme="minorHAnsi"/>
          <w:b/>
        </w:rPr>
        <w:lastRenderedPageBreak/>
        <w:tab/>
      </w:r>
      <w:r w:rsidR="00464A56">
        <w:rPr>
          <w:rFonts w:asciiTheme="minorHAnsi" w:hAnsiTheme="minorHAnsi" w:cstheme="minorHAnsi"/>
          <w:b/>
        </w:rPr>
        <w:t>Total time saved = 12 – 4 (longer STMED/LDMED) = 8 cycles</w:t>
      </w:r>
      <w:r w:rsidR="00005AD6">
        <w:rPr>
          <w:rFonts w:asciiTheme="minorHAnsi" w:hAnsiTheme="minorHAnsi" w:cstheme="minorHAnsi"/>
          <w:b/>
        </w:rPr>
        <w:tab/>
      </w:r>
      <w:r w:rsidR="00005AD6">
        <w:rPr>
          <w:rFonts w:asciiTheme="minorHAnsi" w:hAnsiTheme="minorHAnsi" w:cstheme="minorHAnsi"/>
          <w:b/>
        </w:rPr>
        <w:tab/>
        <w:t>1</w:t>
      </w:r>
    </w:p>
    <w:p w:rsidR="00181C23" w:rsidRPr="0067018F" w:rsidRDefault="0067018F" w:rsidP="00181C23">
      <w:pPr>
        <w:pStyle w:val="part"/>
        <w:rPr>
          <w:color w:val="FF0000"/>
        </w:rPr>
      </w:pPr>
      <w:r w:rsidRPr="0067018F">
        <w:rPr>
          <w:color w:val="FF0000"/>
        </w:rPr>
        <w:t>Most found this question quite easy.</w:t>
      </w:r>
    </w:p>
    <w:p w:rsidR="00FB124B" w:rsidRPr="005E35A4" w:rsidRDefault="00181C23" w:rsidP="00181C23">
      <w:pPr>
        <w:pStyle w:val="marks"/>
      </w:pPr>
      <w:r>
        <w:t xml:space="preserve"> </w:t>
      </w:r>
      <w:r>
        <w:tab/>
      </w:r>
      <w:r>
        <w:tab/>
      </w:r>
      <w:r>
        <w:tab/>
      </w:r>
      <w:r w:rsidR="00932693">
        <w:t>[5</w:t>
      </w:r>
      <w:r w:rsidR="00BB7401">
        <w:t>]</w:t>
      </w:r>
    </w:p>
    <w:sectPr w:rsidR="00FB124B" w:rsidRPr="005E35A4" w:rsidSect="00E04A33">
      <w:headerReference w:type="default" r:id="rId9"/>
      <w:footerReference w:type="default" r:id="rId10"/>
      <w:type w:val="continuous"/>
      <w:pgSz w:w="11907" w:h="16840" w:code="9"/>
      <w:pgMar w:top="1440" w:right="992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A1B" w:rsidRDefault="003D4A1B">
      <w:r>
        <w:separator/>
      </w:r>
    </w:p>
  </w:endnote>
  <w:endnote w:type="continuationSeparator" w:id="0">
    <w:p w:rsidR="003D4A1B" w:rsidRDefault="003D4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6C69" w:rsidRDefault="008F6C69" w:rsidP="002840F3">
    <w:pPr>
      <w:tabs>
        <w:tab w:val="right" w:pos="9214"/>
      </w:tabs>
    </w:pPr>
    <w:r w:rsidRPr="008040E0">
      <w:rPr>
        <w:sz w:val="18"/>
        <w:szCs w:val="18"/>
      </w:rPr>
      <w:t xml:space="preserve">Introduction to Computer Architecture         </w:t>
    </w:r>
    <w:r>
      <w:rPr>
        <w:sz w:val="18"/>
        <w:szCs w:val="18"/>
      </w:rPr>
      <w:t xml:space="preserve">           </w:t>
    </w:r>
    <w:r w:rsidRPr="00174ACC">
      <w:rPr>
        <w:sz w:val="18"/>
      </w:rPr>
      <w:t xml:space="preserve">© Imperial College </w:t>
    </w:r>
    <w:smartTag w:uri="urn:schemas-microsoft-com:office:smarttags" w:element="place">
      <w:smartTag w:uri="urn:schemas-microsoft-com:office:smarttags" w:element="City">
        <w:r w:rsidRPr="00174ACC">
          <w:rPr>
            <w:sz w:val="18"/>
          </w:rPr>
          <w:t>London</w:t>
        </w:r>
      </w:smartTag>
    </w:smartTag>
    <w:r>
      <w:tab/>
    </w:r>
    <w:r w:rsidRPr="00174ACC">
      <w:rPr>
        <w:sz w:val="18"/>
      </w:rPr>
      <w:t xml:space="preserve">page </w:t>
    </w:r>
    <w:r w:rsidR="00C979E5" w:rsidRPr="00174ACC">
      <w:rPr>
        <w:sz w:val="18"/>
      </w:rPr>
      <w:fldChar w:fldCharType="begin"/>
    </w:r>
    <w:r w:rsidRPr="00174ACC">
      <w:rPr>
        <w:sz w:val="18"/>
      </w:rPr>
      <w:instrText xml:space="preserve"> PAGE </w:instrText>
    </w:r>
    <w:r w:rsidR="00C979E5" w:rsidRPr="00174ACC">
      <w:rPr>
        <w:sz w:val="18"/>
      </w:rPr>
      <w:fldChar w:fldCharType="separate"/>
    </w:r>
    <w:r w:rsidR="00496E65">
      <w:rPr>
        <w:noProof/>
        <w:sz w:val="18"/>
      </w:rPr>
      <w:t>1</w:t>
    </w:r>
    <w:r w:rsidR="00C979E5" w:rsidRPr="00174ACC">
      <w:rPr>
        <w:sz w:val="18"/>
      </w:rPr>
      <w:fldChar w:fldCharType="end"/>
    </w:r>
    <w:r w:rsidRPr="00174ACC">
      <w:rPr>
        <w:sz w:val="18"/>
      </w:rPr>
      <w:t xml:space="preserve"> of </w:t>
    </w:r>
    <w:r w:rsidR="00C979E5" w:rsidRPr="00174ACC">
      <w:rPr>
        <w:sz w:val="18"/>
      </w:rPr>
      <w:fldChar w:fldCharType="begin"/>
    </w:r>
    <w:r w:rsidRPr="00174ACC">
      <w:rPr>
        <w:sz w:val="18"/>
      </w:rPr>
      <w:instrText xml:space="preserve"> NUMPAGES </w:instrText>
    </w:r>
    <w:r w:rsidR="00C979E5" w:rsidRPr="00174ACC">
      <w:rPr>
        <w:sz w:val="18"/>
      </w:rPr>
      <w:fldChar w:fldCharType="separate"/>
    </w:r>
    <w:r w:rsidR="00496E65">
      <w:rPr>
        <w:noProof/>
        <w:sz w:val="18"/>
      </w:rPr>
      <w:t>5</w:t>
    </w:r>
    <w:r w:rsidR="00C979E5" w:rsidRPr="00174ACC"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D03" w:rsidRDefault="00504D03" w:rsidP="002840F3">
    <w:pPr>
      <w:tabs>
        <w:tab w:val="right" w:pos="9214"/>
      </w:tabs>
    </w:pPr>
    <w:r>
      <w:rPr>
        <w:sz w:val="18"/>
        <w:szCs w:val="18"/>
      </w:rPr>
      <w:t>ANSWERS</w:t>
    </w:r>
    <w:r w:rsidRPr="008040E0">
      <w:rPr>
        <w:sz w:val="18"/>
        <w:szCs w:val="18"/>
      </w:rPr>
      <w:t xml:space="preserve">         </w:t>
    </w:r>
    <w:r>
      <w:rPr>
        <w:sz w:val="18"/>
        <w:szCs w:val="18"/>
      </w:rPr>
      <w:t xml:space="preserve">           </w:t>
    </w:r>
    <w:r>
      <w:tab/>
    </w:r>
    <w:r w:rsidRPr="00174ACC">
      <w:rPr>
        <w:sz w:val="18"/>
      </w:rPr>
      <w:t xml:space="preserve">page </w:t>
    </w:r>
    <w:r w:rsidR="00C979E5" w:rsidRPr="00174ACC">
      <w:rPr>
        <w:sz w:val="18"/>
      </w:rPr>
      <w:fldChar w:fldCharType="begin"/>
    </w:r>
    <w:r w:rsidRPr="00174ACC">
      <w:rPr>
        <w:sz w:val="18"/>
      </w:rPr>
      <w:instrText xml:space="preserve"> PAGE </w:instrText>
    </w:r>
    <w:r w:rsidR="00C979E5" w:rsidRPr="00174ACC">
      <w:rPr>
        <w:sz w:val="18"/>
      </w:rPr>
      <w:fldChar w:fldCharType="separate"/>
    </w:r>
    <w:r w:rsidR="00496E65">
      <w:rPr>
        <w:noProof/>
        <w:sz w:val="18"/>
      </w:rPr>
      <w:t>5</w:t>
    </w:r>
    <w:r w:rsidR="00C979E5" w:rsidRPr="00174ACC">
      <w:rPr>
        <w:sz w:val="18"/>
      </w:rPr>
      <w:fldChar w:fldCharType="end"/>
    </w:r>
    <w:r w:rsidRPr="00174ACC">
      <w:rPr>
        <w:sz w:val="18"/>
      </w:rPr>
      <w:t xml:space="preserve"> of </w:t>
    </w:r>
    <w:r w:rsidR="00C979E5" w:rsidRPr="00174ACC">
      <w:rPr>
        <w:sz w:val="18"/>
      </w:rPr>
      <w:fldChar w:fldCharType="begin"/>
    </w:r>
    <w:r w:rsidRPr="00174ACC">
      <w:rPr>
        <w:sz w:val="18"/>
      </w:rPr>
      <w:instrText xml:space="preserve"> NUMPAGES </w:instrText>
    </w:r>
    <w:r w:rsidR="00C979E5" w:rsidRPr="00174ACC">
      <w:rPr>
        <w:sz w:val="18"/>
      </w:rPr>
      <w:fldChar w:fldCharType="separate"/>
    </w:r>
    <w:r w:rsidR="00496E65">
      <w:rPr>
        <w:noProof/>
        <w:sz w:val="18"/>
      </w:rPr>
      <w:t>5</w:t>
    </w:r>
    <w:r w:rsidR="00C979E5" w:rsidRPr="00174ACC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A1B" w:rsidRDefault="003D4A1B">
      <w:r>
        <w:separator/>
      </w:r>
    </w:p>
  </w:footnote>
  <w:footnote w:type="continuationSeparator" w:id="0">
    <w:p w:rsidR="003D4A1B" w:rsidRDefault="003D4A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4D03" w:rsidRPr="00F152D4" w:rsidRDefault="00504D03" w:rsidP="00F152D4">
    <w:pPr>
      <w:pStyle w:val="Header"/>
      <w:jc w:val="center"/>
      <w:rPr>
        <w:i/>
      </w:rPr>
    </w:pPr>
    <w:r w:rsidRPr="00F152D4">
      <w:rPr>
        <w:i/>
      </w:rPr>
      <w:t>ANSWERS: Introduction to Computer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07EB2"/>
    <w:multiLevelType w:val="hybridMultilevel"/>
    <w:tmpl w:val="F7BEFC4A"/>
    <w:lvl w:ilvl="0" w:tplc="2EBADB46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>
    <w:nsid w:val="221B1187"/>
    <w:multiLevelType w:val="hybridMultilevel"/>
    <w:tmpl w:val="BA98E292"/>
    <w:lvl w:ilvl="0" w:tplc="8D7C678A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2A867FC2"/>
    <w:multiLevelType w:val="hybridMultilevel"/>
    <w:tmpl w:val="5C8855EE"/>
    <w:lvl w:ilvl="0" w:tplc="28D00904">
      <w:start w:val="2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2E7E4C48"/>
    <w:multiLevelType w:val="hybridMultilevel"/>
    <w:tmpl w:val="461AD98E"/>
    <w:lvl w:ilvl="0" w:tplc="18C6A652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336724A7"/>
    <w:multiLevelType w:val="hybridMultilevel"/>
    <w:tmpl w:val="B70CEAB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A2F4197"/>
    <w:multiLevelType w:val="hybridMultilevel"/>
    <w:tmpl w:val="AC081AB8"/>
    <w:lvl w:ilvl="0" w:tplc="7166FA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2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D78"/>
    <w:rsid w:val="000019AB"/>
    <w:rsid w:val="00005AD6"/>
    <w:rsid w:val="00016B5D"/>
    <w:rsid w:val="000174BA"/>
    <w:rsid w:val="00031024"/>
    <w:rsid w:val="00034713"/>
    <w:rsid w:val="0003687A"/>
    <w:rsid w:val="0004710A"/>
    <w:rsid w:val="0005354D"/>
    <w:rsid w:val="00074BCF"/>
    <w:rsid w:val="00076C53"/>
    <w:rsid w:val="00090E4C"/>
    <w:rsid w:val="000C7706"/>
    <w:rsid w:val="00102D87"/>
    <w:rsid w:val="00107DD9"/>
    <w:rsid w:val="00116720"/>
    <w:rsid w:val="0012003C"/>
    <w:rsid w:val="00120A6D"/>
    <w:rsid w:val="00134923"/>
    <w:rsid w:val="001444A1"/>
    <w:rsid w:val="00162487"/>
    <w:rsid w:val="00174ACC"/>
    <w:rsid w:val="00175C97"/>
    <w:rsid w:val="00181C23"/>
    <w:rsid w:val="0018401D"/>
    <w:rsid w:val="001B3BB8"/>
    <w:rsid w:val="001C73E4"/>
    <w:rsid w:val="001D279B"/>
    <w:rsid w:val="00203063"/>
    <w:rsid w:val="002031D3"/>
    <w:rsid w:val="00205BF5"/>
    <w:rsid w:val="0022059C"/>
    <w:rsid w:val="0022727E"/>
    <w:rsid w:val="00231CF0"/>
    <w:rsid w:val="00237EA1"/>
    <w:rsid w:val="002416B9"/>
    <w:rsid w:val="00273D8E"/>
    <w:rsid w:val="002769D9"/>
    <w:rsid w:val="002771B1"/>
    <w:rsid w:val="002840F3"/>
    <w:rsid w:val="00286F26"/>
    <w:rsid w:val="002957AD"/>
    <w:rsid w:val="00295A3E"/>
    <w:rsid w:val="002D32C1"/>
    <w:rsid w:val="002E424E"/>
    <w:rsid w:val="002F6044"/>
    <w:rsid w:val="003141DD"/>
    <w:rsid w:val="0031763B"/>
    <w:rsid w:val="00354B9F"/>
    <w:rsid w:val="003665BA"/>
    <w:rsid w:val="00366AC3"/>
    <w:rsid w:val="00386BCC"/>
    <w:rsid w:val="00396890"/>
    <w:rsid w:val="003A7254"/>
    <w:rsid w:val="003B079F"/>
    <w:rsid w:val="003B6FD4"/>
    <w:rsid w:val="003B7181"/>
    <w:rsid w:val="003C4165"/>
    <w:rsid w:val="003D4A1B"/>
    <w:rsid w:val="00400009"/>
    <w:rsid w:val="00403A32"/>
    <w:rsid w:val="00406BD9"/>
    <w:rsid w:val="00412EF8"/>
    <w:rsid w:val="0043104F"/>
    <w:rsid w:val="004446C0"/>
    <w:rsid w:val="004502D8"/>
    <w:rsid w:val="00464A56"/>
    <w:rsid w:val="00496E65"/>
    <w:rsid w:val="004A2249"/>
    <w:rsid w:val="004B0058"/>
    <w:rsid w:val="004B060A"/>
    <w:rsid w:val="004B2C5E"/>
    <w:rsid w:val="004C68D9"/>
    <w:rsid w:val="004D18A2"/>
    <w:rsid w:val="004D7395"/>
    <w:rsid w:val="004E424A"/>
    <w:rsid w:val="004F001E"/>
    <w:rsid w:val="00504D03"/>
    <w:rsid w:val="00541DA6"/>
    <w:rsid w:val="00543F5A"/>
    <w:rsid w:val="00545085"/>
    <w:rsid w:val="0054739E"/>
    <w:rsid w:val="0055101F"/>
    <w:rsid w:val="0055656F"/>
    <w:rsid w:val="005648D2"/>
    <w:rsid w:val="00573F2B"/>
    <w:rsid w:val="0057529D"/>
    <w:rsid w:val="00581B70"/>
    <w:rsid w:val="005A746F"/>
    <w:rsid w:val="005B18B4"/>
    <w:rsid w:val="005B1913"/>
    <w:rsid w:val="005C06D4"/>
    <w:rsid w:val="005C2760"/>
    <w:rsid w:val="005C52FD"/>
    <w:rsid w:val="005C6113"/>
    <w:rsid w:val="005D08C3"/>
    <w:rsid w:val="005D2D38"/>
    <w:rsid w:val="005D40B6"/>
    <w:rsid w:val="005E16A6"/>
    <w:rsid w:val="005E35A4"/>
    <w:rsid w:val="005E42C2"/>
    <w:rsid w:val="005F6C68"/>
    <w:rsid w:val="00602745"/>
    <w:rsid w:val="00602A49"/>
    <w:rsid w:val="0060424A"/>
    <w:rsid w:val="00626719"/>
    <w:rsid w:val="00653E9F"/>
    <w:rsid w:val="0065401E"/>
    <w:rsid w:val="0067018F"/>
    <w:rsid w:val="00672CBD"/>
    <w:rsid w:val="00690583"/>
    <w:rsid w:val="006A5442"/>
    <w:rsid w:val="006D5EA8"/>
    <w:rsid w:val="006E3B63"/>
    <w:rsid w:val="006F6C53"/>
    <w:rsid w:val="00706EE6"/>
    <w:rsid w:val="007133B6"/>
    <w:rsid w:val="00722A25"/>
    <w:rsid w:val="007277BE"/>
    <w:rsid w:val="00734F06"/>
    <w:rsid w:val="00736265"/>
    <w:rsid w:val="007434A8"/>
    <w:rsid w:val="0075284F"/>
    <w:rsid w:val="00762B31"/>
    <w:rsid w:val="00767E01"/>
    <w:rsid w:val="007869A6"/>
    <w:rsid w:val="007908D4"/>
    <w:rsid w:val="007A171E"/>
    <w:rsid w:val="007A4AC8"/>
    <w:rsid w:val="007E0D98"/>
    <w:rsid w:val="007E26E3"/>
    <w:rsid w:val="007F3C35"/>
    <w:rsid w:val="00800627"/>
    <w:rsid w:val="008040E0"/>
    <w:rsid w:val="00814753"/>
    <w:rsid w:val="008322E6"/>
    <w:rsid w:val="00845AE1"/>
    <w:rsid w:val="00853C9C"/>
    <w:rsid w:val="00854FA6"/>
    <w:rsid w:val="00855992"/>
    <w:rsid w:val="00856D9A"/>
    <w:rsid w:val="008573DB"/>
    <w:rsid w:val="008600E0"/>
    <w:rsid w:val="00861608"/>
    <w:rsid w:val="00872C14"/>
    <w:rsid w:val="008751A8"/>
    <w:rsid w:val="008936A4"/>
    <w:rsid w:val="008A1BD1"/>
    <w:rsid w:val="008A4811"/>
    <w:rsid w:val="008A7BB2"/>
    <w:rsid w:val="008F467A"/>
    <w:rsid w:val="008F5957"/>
    <w:rsid w:val="008F6C69"/>
    <w:rsid w:val="00902007"/>
    <w:rsid w:val="00902452"/>
    <w:rsid w:val="0091319B"/>
    <w:rsid w:val="00916E0C"/>
    <w:rsid w:val="009209F0"/>
    <w:rsid w:val="00931995"/>
    <w:rsid w:val="00932693"/>
    <w:rsid w:val="00933431"/>
    <w:rsid w:val="009344DF"/>
    <w:rsid w:val="009411D5"/>
    <w:rsid w:val="00955405"/>
    <w:rsid w:val="009652AD"/>
    <w:rsid w:val="009717FB"/>
    <w:rsid w:val="00972A74"/>
    <w:rsid w:val="009843E6"/>
    <w:rsid w:val="009858B6"/>
    <w:rsid w:val="009867C3"/>
    <w:rsid w:val="009E75F4"/>
    <w:rsid w:val="009F5B07"/>
    <w:rsid w:val="00A15182"/>
    <w:rsid w:val="00A162EF"/>
    <w:rsid w:val="00A40DE4"/>
    <w:rsid w:val="00A43681"/>
    <w:rsid w:val="00A45536"/>
    <w:rsid w:val="00A6157B"/>
    <w:rsid w:val="00A62F25"/>
    <w:rsid w:val="00A6706B"/>
    <w:rsid w:val="00A6781E"/>
    <w:rsid w:val="00A71F9F"/>
    <w:rsid w:val="00A92B35"/>
    <w:rsid w:val="00AB4AB4"/>
    <w:rsid w:val="00AC70BA"/>
    <w:rsid w:val="00AD7E9B"/>
    <w:rsid w:val="00AE3E06"/>
    <w:rsid w:val="00AF7DBA"/>
    <w:rsid w:val="00B15C55"/>
    <w:rsid w:val="00B17C05"/>
    <w:rsid w:val="00B277D7"/>
    <w:rsid w:val="00B32A09"/>
    <w:rsid w:val="00B4364B"/>
    <w:rsid w:val="00B82F93"/>
    <w:rsid w:val="00B867C9"/>
    <w:rsid w:val="00B91B13"/>
    <w:rsid w:val="00BA2DF4"/>
    <w:rsid w:val="00BA777F"/>
    <w:rsid w:val="00BB5D29"/>
    <w:rsid w:val="00BB7401"/>
    <w:rsid w:val="00BD3E13"/>
    <w:rsid w:val="00BE69FE"/>
    <w:rsid w:val="00C06697"/>
    <w:rsid w:val="00C31AEC"/>
    <w:rsid w:val="00C36613"/>
    <w:rsid w:val="00C45CA3"/>
    <w:rsid w:val="00C57F06"/>
    <w:rsid w:val="00C75DA3"/>
    <w:rsid w:val="00C85693"/>
    <w:rsid w:val="00C979E5"/>
    <w:rsid w:val="00CB27AD"/>
    <w:rsid w:val="00CB6D68"/>
    <w:rsid w:val="00CC2353"/>
    <w:rsid w:val="00CC3321"/>
    <w:rsid w:val="00CC3A0C"/>
    <w:rsid w:val="00CE0F6E"/>
    <w:rsid w:val="00CE48A6"/>
    <w:rsid w:val="00CF0A83"/>
    <w:rsid w:val="00CF3962"/>
    <w:rsid w:val="00CF51FE"/>
    <w:rsid w:val="00D11D78"/>
    <w:rsid w:val="00D1524B"/>
    <w:rsid w:val="00D201E2"/>
    <w:rsid w:val="00D532AE"/>
    <w:rsid w:val="00D5653F"/>
    <w:rsid w:val="00D70E9A"/>
    <w:rsid w:val="00D72728"/>
    <w:rsid w:val="00D75B8A"/>
    <w:rsid w:val="00D77EF3"/>
    <w:rsid w:val="00D80226"/>
    <w:rsid w:val="00D80969"/>
    <w:rsid w:val="00D97BF7"/>
    <w:rsid w:val="00DA66EE"/>
    <w:rsid w:val="00DC61EB"/>
    <w:rsid w:val="00DD04A2"/>
    <w:rsid w:val="00DD0D53"/>
    <w:rsid w:val="00DF4B95"/>
    <w:rsid w:val="00E01C6A"/>
    <w:rsid w:val="00E04A33"/>
    <w:rsid w:val="00E26C72"/>
    <w:rsid w:val="00E44B3A"/>
    <w:rsid w:val="00E53603"/>
    <w:rsid w:val="00E66EB1"/>
    <w:rsid w:val="00E82EDD"/>
    <w:rsid w:val="00ED1ED6"/>
    <w:rsid w:val="00F06D62"/>
    <w:rsid w:val="00F1118C"/>
    <w:rsid w:val="00F134A4"/>
    <w:rsid w:val="00F14967"/>
    <w:rsid w:val="00F152D4"/>
    <w:rsid w:val="00F16E6F"/>
    <w:rsid w:val="00F41B82"/>
    <w:rsid w:val="00F52634"/>
    <w:rsid w:val="00F542D2"/>
    <w:rsid w:val="00F67A83"/>
    <w:rsid w:val="00F82951"/>
    <w:rsid w:val="00F955E9"/>
    <w:rsid w:val="00FA2941"/>
    <w:rsid w:val="00FA7BAB"/>
    <w:rsid w:val="00FB124B"/>
    <w:rsid w:val="00FB4707"/>
    <w:rsid w:val="00FE2660"/>
    <w:rsid w:val="00FF1B38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B63"/>
    <w:rPr>
      <w:rFonts w:ascii="Times New Roman" w:hAnsi="Times New Roman"/>
      <w:sz w:val="22"/>
    </w:rPr>
  </w:style>
  <w:style w:type="paragraph" w:styleId="Heading1">
    <w:name w:val="heading 1"/>
    <w:aliases w:val="do not use"/>
    <w:basedOn w:val="Normal"/>
    <w:next w:val="Normal"/>
    <w:qFormat/>
    <w:rsid w:val="003C4165"/>
    <w:pPr>
      <w:outlineLvl w:val="0"/>
    </w:pPr>
  </w:style>
  <w:style w:type="paragraph" w:styleId="Heading2">
    <w:name w:val="heading 2"/>
    <w:aliases w:val="do not use 2"/>
    <w:basedOn w:val="Normal"/>
    <w:next w:val="Normal"/>
    <w:qFormat/>
    <w:rsid w:val="003C4165"/>
    <w:pPr>
      <w:keepNext/>
      <w:spacing w:before="240" w:after="60"/>
      <w:outlineLvl w:val="1"/>
    </w:pPr>
  </w:style>
  <w:style w:type="paragraph" w:styleId="Heading3">
    <w:name w:val="heading 3"/>
    <w:aliases w:val="do not use 3"/>
    <w:basedOn w:val="Normal"/>
    <w:next w:val="Normal"/>
    <w:qFormat/>
    <w:rsid w:val="003C4165"/>
    <w:pPr>
      <w:keepNext/>
      <w:spacing w:before="240" w:after="60"/>
      <w:outlineLvl w:val="2"/>
    </w:pPr>
    <w:rPr>
      <w:rFonts w:cs="Arial"/>
      <w:bCs/>
      <w:szCs w:val="26"/>
    </w:rPr>
  </w:style>
  <w:style w:type="paragraph" w:styleId="Heading4">
    <w:name w:val="heading 4"/>
    <w:aliases w:val="do not use 4"/>
    <w:basedOn w:val="Normal"/>
    <w:next w:val="Normal"/>
    <w:qFormat/>
    <w:rsid w:val="003C4165"/>
    <w:pPr>
      <w:keepNext/>
      <w:spacing w:before="240" w:after="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[marks]"/>
    <w:basedOn w:val="question"/>
    <w:rsid w:val="00134923"/>
    <w:pPr>
      <w:spacing w:before="0"/>
      <w:jc w:val="right"/>
    </w:pPr>
  </w:style>
  <w:style w:type="paragraph" w:styleId="Footer">
    <w:name w:val="footer"/>
    <w:basedOn w:val="Normal"/>
    <w:rsid w:val="006E3B63"/>
    <w:pPr>
      <w:tabs>
        <w:tab w:val="center" w:pos="4320"/>
        <w:tab w:val="right" w:pos="8640"/>
      </w:tabs>
    </w:pPr>
    <w:rPr>
      <w:sz w:val="18"/>
    </w:rPr>
  </w:style>
  <w:style w:type="paragraph" w:customStyle="1" w:styleId="code">
    <w:name w:val="code"/>
    <w:basedOn w:val="question"/>
    <w:rsid w:val="005E35A4"/>
    <w:rPr>
      <w:rFonts w:ascii="Courier New" w:hAnsi="Courier New" w:cs="Courier New"/>
      <w:b/>
    </w:rPr>
  </w:style>
  <w:style w:type="paragraph" w:customStyle="1" w:styleId="question">
    <w:name w:val="question"/>
    <w:basedOn w:val="Normal"/>
    <w:link w:val="questionChar"/>
    <w:rsid w:val="00134923"/>
    <w:pPr>
      <w:tabs>
        <w:tab w:val="right" w:pos="9270"/>
      </w:tabs>
      <w:spacing w:before="120"/>
      <w:ind w:left="720" w:right="720" w:hanging="811"/>
    </w:pPr>
  </w:style>
  <w:style w:type="paragraph" w:customStyle="1" w:styleId="part">
    <w:name w:val="part"/>
    <w:basedOn w:val="question"/>
    <w:rsid w:val="00972A74"/>
    <w:pPr>
      <w:ind w:left="1440" w:hanging="720"/>
    </w:pPr>
  </w:style>
  <w:style w:type="paragraph" w:customStyle="1" w:styleId="subpart">
    <w:name w:val="subpart"/>
    <w:basedOn w:val="question"/>
    <w:rsid w:val="00972A74"/>
    <w:pPr>
      <w:ind w:left="2160" w:hanging="720"/>
    </w:pPr>
  </w:style>
  <w:style w:type="paragraph" w:customStyle="1" w:styleId="figure">
    <w:name w:val="figure"/>
    <w:basedOn w:val="Normal"/>
    <w:rsid w:val="00BD3E13"/>
    <w:pPr>
      <w:spacing w:before="120"/>
      <w:jc w:val="center"/>
    </w:pPr>
  </w:style>
  <w:style w:type="paragraph" w:styleId="Header">
    <w:name w:val="header"/>
    <w:basedOn w:val="Normal"/>
    <w:rsid w:val="00CC2353"/>
    <w:pPr>
      <w:tabs>
        <w:tab w:val="center" w:pos="4153"/>
        <w:tab w:val="right" w:pos="8306"/>
      </w:tabs>
    </w:pPr>
  </w:style>
  <w:style w:type="paragraph" w:customStyle="1" w:styleId="QuestionHeading">
    <w:name w:val="QuestionHeading"/>
    <w:basedOn w:val="question"/>
    <w:rsid w:val="00134923"/>
    <w:pPr>
      <w:spacing w:before="0" w:after="240"/>
      <w:ind w:firstLine="0"/>
      <w:jc w:val="center"/>
    </w:pPr>
    <w:rPr>
      <w:b/>
      <w:sz w:val="28"/>
      <w:szCs w:val="28"/>
    </w:rPr>
  </w:style>
  <w:style w:type="character" w:customStyle="1" w:styleId="Code-font">
    <w:name w:val="Code-font"/>
    <w:basedOn w:val="DefaultParagraphFont"/>
    <w:rsid w:val="00134923"/>
    <w:rPr>
      <w:rFonts w:ascii="Courier New" w:hAnsi="Courier New" w:cs="Courier New"/>
      <w:b/>
      <w:sz w:val="22"/>
    </w:rPr>
  </w:style>
  <w:style w:type="paragraph" w:customStyle="1" w:styleId="SpecialHeading">
    <w:name w:val="SpecialHeading"/>
    <w:basedOn w:val="Normal"/>
    <w:next w:val="SpecialText"/>
    <w:rsid w:val="002D32C1"/>
    <w:pPr>
      <w:spacing w:before="480" w:after="240"/>
    </w:pPr>
    <w:rPr>
      <w:b/>
      <w:sz w:val="24"/>
    </w:rPr>
  </w:style>
  <w:style w:type="paragraph" w:customStyle="1" w:styleId="SpecialText">
    <w:name w:val="SpecialText"/>
    <w:basedOn w:val="SpecialHeading"/>
    <w:rsid w:val="007E0D98"/>
    <w:pPr>
      <w:spacing w:before="0"/>
    </w:pPr>
    <w:rPr>
      <w:b w:val="0"/>
      <w:i/>
    </w:rPr>
  </w:style>
  <w:style w:type="character" w:customStyle="1" w:styleId="questionChar">
    <w:name w:val="question Char"/>
    <w:basedOn w:val="DefaultParagraphFont"/>
    <w:link w:val="question"/>
    <w:rsid w:val="0057529D"/>
    <w:rPr>
      <w:rFonts w:eastAsia="Times"/>
      <w:sz w:val="22"/>
      <w:lang w:val="en-GB" w:eastAsia="en-GB" w:bidi="ar-SA"/>
    </w:rPr>
  </w:style>
  <w:style w:type="character" w:styleId="PageNumber">
    <w:name w:val="page number"/>
    <w:basedOn w:val="DefaultParagraphFont"/>
    <w:rsid w:val="0057529D"/>
  </w:style>
  <w:style w:type="table" w:styleId="TableGrid">
    <w:name w:val="Table Grid"/>
    <w:basedOn w:val="TableNormal"/>
    <w:rsid w:val="005510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B63"/>
    <w:rPr>
      <w:rFonts w:ascii="Times New Roman" w:hAnsi="Times New Roman"/>
      <w:sz w:val="22"/>
    </w:rPr>
  </w:style>
  <w:style w:type="paragraph" w:styleId="Heading1">
    <w:name w:val="heading 1"/>
    <w:aliases w:val="do not use"/>
    <w:basedOn w:val="Normal"/>
    <w:next w:val="Normal"/>
    <w:qFormat/>
    <w:rsid w:val="003C4165"/>
    <w:pPr>
      <w:outlineLvl w:val="0"/>
    </w:pPr>
  </w:style>
  <w:style w:type="paragraph" w:styleId="Heading2">
    <w:name w:val="heading 2"/>
    <w:aliases w:val="do not use 2"/>
    <w:basedOn w:val="Normal"/>
    <w:next w:val="Normal"/>
    <w:qFormat/>
    <w:rsid w:val="003C4165"/>
    <w:pPr>
      <w:keepNext/>
      <w:spacing w:before="240" w:after="60"/>
      <w:outlineLvl w:val="1"/>
    </w:pPr>
  </w:style>
  <w:style w:type="paragraph" w:styleId="Heading3">
    <w:name w:val="heading 3"/>
    <w:aliases w:val="do not use 3"/>
    <w:basedOn w:val="Normal"/>
    <w:next w:val="Normal"/>
    <w:qFormat/>
    <w:rsid w:val="003C4165"/>
    <w:pPr>
      <w:keepNext/>
      <w:spacing w:before="240" w:after="60"/>
      <w:outlineLvl w:val="2"/>
    </w:pPr>
    <w:rPr>
      <w:rFonts w:cs="Arial"/>
      <w:bCs/>
      <w:szCs w:val="26"/>
    </w:rPr>
  </w:style>
  <w:style w:type="paragraph" w:styleId="Heading4">
    <w:name w:val="heading 4"/>
    <w:aliases w:val="do not use 4"/>
    <w:basedOn w:val="Normal"/>
    <w:next w:val="Normal"/>
    <w:qFormat/>
    <w:rsid w:val="003C4165"/>
    <w:pPr>
      <w:keepNext/>
      <w:spacing w:before="240" w:after="60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[marks]"/>
    <w:basedOn w:val="question"/>
    <w:rsid w:val="00134923"/>
    <w:pPr>
      <w:spacing w:before="0"/>
      <w:jc w:val="right"/>
    </w:pPr>
  </w:style>
  <w:style w:type="paragraph" w:styleId="Footer">
    <w:name w:val="footer"/>
    <w:basedOn w:val="Normal"/>
    <w:rsid w:val="006E3B63"/>
    <w:pPr>
      <w:tabs>
        <w:tab w:val="center" w:pos="4320"/>
        <w:tab w:val="right" w:pos="8640"/>
      </w:tabs>
    </w:pPr>
    <w:rPr>
      <w:sz w:val="18"/>
    </w:rPr>
  </w:style>
  <w:style w:type="paragraph" w:customStyle="1" w:styleId="code">
    <w:name w:val="code"/>
    <w:basedOn w:val="question"/>
    <w:rsid w:val="005E35A4"/>
    <w:rPr>
      <w:rFonts w:ascii="Courier New" w:hAnsi="Courier New" w:cs="Courier New"/>
      <w:b/>
    </w:rPr>
  </w:style>
  <w:style w:type="paragraph" w:customStyle="1" w:styleId="question">
    <w:name w:val="question"/>
    <w:basedOn w:val="Normal"/>
    <w:link w:val="questionChar"/>
    <w:rsid w:val="00134923"/>
    <w:pPr>
      <w:tabs>
        <w:tab w:val="right" w:pos="9270"/>
      </w:tabs>
      <w:spacing w:before="120"/>
      <w:ind w:left="720" w:right="720" w:hanging="811"/>
    </w:pPr>
  </w:style>
  <w:style w:type="paragraph" w:customStyle="1" w:styleId="part">
    <w:name w:val="part"/>
    <w:basedOn w:val="question"/>
    <w:rsid w:val="00972A74"/>
    <w:pPr>
      <w:ind w:left="1440" w:hanging="720"/>
    </w:pPr>
  </w:style>
  <w:style w:type="paragraph" w:customStyle="1" w:styleId="subpart">
    <w:name w:val="subpart"/>
    <w:basedOn w:val="question"/>
    <w:rsid w:val="00972A74"/>
    <w:pPr>
      <w:ind w:left="2160" w:hanging="720"/>
    </w:pPr>
  </w:style>
  <w:style w:type="paragraph" w:customStyle="1" w:styleId="figure">
    <w:name w:val="figure"/>
    <w:basedOn w:val="Normal"/>
    <w:rsid w:val="00BD3E13"/>
    <w:pPr>
      <w:spacing w:before="120"/>
      <w:jc w:val="center"/>
    </w:pPr>
  </w:style>
  <w:style w:type="paragraph" w:styleId="Header">
    <w:name w:val="header"/>
    <w:basedOn w:val="Normal"/>
    <w:rsid w:val="00CC2353"/>
    <w:pPr>
      <w:tabs>
        <w:tab w:val="center" w:pos="4153"/>
        <w:tab w:val="right" w:pos="8306"/>
      </w:tabs>
    </w:pPr>
  </w:style>
  <w:style w:type="paragraph" w:customStyle="1" w:styleId="QuestionHeading">
    <w:name w:val="QuestionHeading"/>
    <w:basedOn w:val="question"/>
    <w:rsid w:val="00134923"/>
    <w:pPr>
      <w:spacing w:before="0" w:after="240"/>
      <w:ind w:firstLine="0"/>
      <w:jc w:val="center"/>
    </w:pPr>
    <w:rPr>
      <w:b/>
      <w:sz w:val="28"/>
      <w:szCs w:val="28"/>
    </w:rPr>
  </w:style>
  <w:style w:type="character" w:customStyle="1" w:styleId="Code-font">
    <w:name w:val="Code-font"/>
    <w:basedOn w:val="DefaultParagraphFont"/>
    <w:rsid w:val="00134923"/>
    <w:rPr>
      <w:rFonts w:ascii="Courier New" w:hAnsi="Courier New" w:cs="Courier New"/>
      <w:b/>
      <w:sz w:val="22"/>
    </w:rPr>
  </w:style>
  <w:style w:type="paragraph" w:customStyle="1" w:styleId="SpecialHeading">
    <w:name w:val="SpecialHeading"/>
    <w:basedOn w:val="Normal"/>
    <w:next w:val="SpecialText"/>
    <w:rsid w:val="002D32C1"/>
    <w:pPr>
      <w:spacing w:before="480" w:after="240"/>
    </w:pPr>
    <w:rPr>
      <w:b/>
      <w:sz w:val="24"/>
    </w:rPr>
  </w:style>
  <w:style w:type="paragraph" w:customStyle="1" w:styleId="SpecialText">
    <w:name w:val="SpecialText"/>
    <w:basedOn w:val="SpecialHeading"/>
    <w:rsid w:val="007E0D98"/>
    <w:pPr>
      <w:spacing w:before="0"/>
    </w:pPr>
    <w:rPr>
      <w:b w:val="0"/>
      <w:i/>
    </w:rPr>
  </w:style>
  <w:style w:type="character" w:customStyle="1" w:styleId="questionChar">
    <w:name w:val="question Char"/>
    <w:basedOn w:val="DefaultParagraphFont"/>
    <w:link w:val="question"/>
    <w:rsid w:val="0057529D"/>
    <w:rPr>
      <w:rFonts w:eastAsia="Times"/>
      <w:sz w:val="22"/>
      <w:lang w:val="en-GB" w:eastAsia="en-GB" w:bidi="ar-SA"/>
    </w:rPr>
  </w:style>
  <w:style w:type="character" w:styleId="PageNumber">
    <w:name w:val="page number"/>
    <w:basedOn w:val="DefaultParagraphFont"/>
    <w:rsid w:val="0057529D"/>
  </w:style>
  <w:style w:type="table" w:styleId="TableGrid">
    <w:name w:val="Table Grid"/>
    <w:basedOn w:val="TableNormal"/>
    <w:rsid w:val="005510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edr\Local%20Settings\Temporary%20Internet%20Files\OLK1C\ExamPaperTemplate201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ExamPaperTemplate2010.dot</Template>
  <TotalTime>1</TotalTime>
  <Pages>5</Pages>
  <Words>620</Words>
  <Characters>3536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Imperial College</Company>
  <LinksUpToDate>false</LinksUpToDate>
  <CharactersWithSpaces>4148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cedr</dc:creator>
  <cp:lastModifiedBy>Drysdale, Clare E</cp:lastModifiedBy>
  <cp:revision>2</cp:revision>
  <cp:lastPrinted>2013-06-23T15:15:00Z</cp:lastPrinted>
  <dcterms:created xsi:type="dcterms:W3CDTF">2013-11-19T12:09:00Z</dcterms:created>
  <dcterms:modified xsi:type="dcterms:W3CDTF">2013-11-19T12:09:00Z</dcterms:modified>
</cp:coreProperties>
</file>