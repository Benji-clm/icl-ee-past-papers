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F04711" w14:textId="79072A5B" w:rsidR="00414DBE" w:rsidRDefault="000D1A04">
      <w:pPr>
        <w:pStyle w:val="Heading1"/>
      </w:pPr>
      <w:bookmarkStart w:id="0" w:name="_GoBack"/>
      <w:bookmarkEnd w:id="0"/>
      <w:r>
        <w:t>201</w:t>
      </w:r>
      <w:r w:rsidR="00F00089">
        <w:t>6</w:t>
      </w:r>
      <w:r w:rsidR="002C2BDB">
        <w:t xml:space="preserve">   </w:t>
      </w:r>
      <w:r>
        <w:t>Paper E2.1: Digital Electronics II</w:t>
      </w:r>
      <w:r w:rsidR="00472541">
        <w:t>-</w:t>
      </w:r>
      <w:r w:rsidR="00414DBE">
        <w:t xml:space="preserve"> Solutions </w:t>
      </w:r>
    </w:p>
    <w:p w14:paraId="5E13CC4B" w14:textId="77777777" w:rsidR="005529FF" w:rsidRPr="005529FF" w:rsidRDefault="005529FF" w:rsidP="005529FF">
      <w:pPr>
        <w:pStyle w:val="Body"/>
        <w:jc w:val="center"/>
      </w:pPr>
    </w:p>
    <w:p w14:paraId="1DA6B87B" w14:textId="17BCD5C4" w:rsidR="00250517" w:rsidRDefault="00162AB9" w:rsidP="00F677B9">
      <w:pPr>
        <w:pStyle w:val="question-subsub"/>
        <w:tabs>
          <w:tab w:val="clear" w:pos="540"/>
          <w:tab w:val="left" w:pos="284"/>
        </w:tabs>
        <w:spacing w:after="120"/>
        <w:ind w:left="1134" w:hanging="1276"/>
      </w:pPr>
      <w:r>
        <w:t xml:space="preserve">Q1 </w:t>
      </w:r>
      <w:r w:rsidR="00250517">
        <w:tab/>
      </w:r>
      <w:r w:rsidR="00E2659F">
        <w:t>(a)</w:t>
      </w:r>
      <w:r w:rsidR="00E2659F">
        <w:tab/>
      </w:r>
      <w:r w:rsidR="00F00089">
        <w:t>This question tests students’ understand the basic of FPGA and Verilog.  They have already encountered the simple hex-to-7segment decoder in the lecture and the lab.  This is an extension to that.</w:t>
      </w:r>
    </w:p>
    <w:p w14:paraId="722BC3DD" w14:textId="77777777" w:rsidR="00602FE4" w:rsidRDefault="00602FE4" w:rsidP="00F677B9">
      <w:pPr>
        <w:pStyle w:val="question-subsub"/>
        <w:tabs>
          <w:tab w:val="clear" w:pos="540"/>
          <w:tab w:val="left" w:pos="284"/>
        </w:tabs>
        <w:spacing w:after="120"/>
        <w:ind w:left="1134" w:hanging="1276"/>
      </w:pPr>
    </w:p>
    <w:p w14:paraId="1405F2DE" w14:textId="7D4105A5" w:rsidR="00602FE4" w:rsidRDefault="00946BCB" w:rsidP="0032417C">
      <w:pPr>
        <w:pStyle w:val="question-subsub"/>
        <w:numPr>
          <w:ilvl w:val="0"/>
          <w:numId w:val="9"/>
        </w:numPr>
        <w:tabs>
          <w:tab w:val="clear" w:pos="540"/>
          <w:tab w:val="left" w:pos="284"/>
        </w:tabs>
        <w:spacing w:after="120"/>
      </w:pPr>
      <w:r>
        <w:t>This solution assumes that the tenth display is blank instead of showing a 0 when in ≤ 9:</w:t>
      </w:r>
    </w:p>
    <w:p w14:paraId="5A5EADDE" w14:textId="7D4886CA" w:rsidR="00946BCB" w:rsidRDefault="00946BCB" w:rsidP="00946BCB">
      <w:pPr>
        <w:pStyle w:val="question-subsub"/>
        <w:tabs>
          <w:tab w:val="clear" w:pos="540"/>
          <w:tab w:val="left" w:pos="284"/>
        </w:tabs>
        <w:spacing w:after="120"/>
        <w:ind w:left="709" w:firstLine="0"/>
        <w:jc w:val="center"/>
      </w:pPr>
      <w:r>
        <w:rPr>
          <w:noProof/>
          <w:lang w:eastAsia="en-GB"/>
        </w:rPr>
        <w:drawing>
          <wp:inline distT="0" distB="0" distL="0" distR="0" wp14:anchorId="79BFFC39" wp14:editId="5D3C9DE5">
            <wp:extent cx="3952875" cy="3000099"/>
            <wp:effectExtent l="0" t="0" r="9525"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3931" cy="3000900"/>
                    </a:xfrm>
                    <a:prstGeom prst="rect">
                      <a:avLst/>
                    </a:prstGeom>
                    <a:noFill/>
                    <a:ln>
                      <a:noFill/>
                    </a:ln>
                  </pic:spPr>
                </pic:pic>
              </a:graphicData>
            </a:graphic>
          </wp:inline>
        </w:drawing>
      </w:r>
    </w:p>
    <w:p w14:paraId="0681B324" w14:textId="374F5DAD" w:rsidR="00E2659F" w:rsidRDefault="00E2659F" w:rsidP="00E2659F">
      <w:pPr>
        <w:pStyle w:val="subquestion2"/>
        <w:spacing w:before="0"/>
        <w:ind w:left="360"/>
        <w:jc w:val="right"/>
      </w:pPr>
      <w:r>
        <w:t>[</w:t>
      </w:r>
      <w:r w:rsidR="00504D87">
        <w:t>6</w:t>
      </w:r>
      <w:r>
        <w:t>]</w:t>
      </w:r>
    </w:p>
    <w:p w14:paraId="7AC98245" w14:textId="77777777" w:rsidR="00DB1B15" w:rsidRDefault="00DB1B15" w:rsidP="00E2659F">
      <w:pPr>
        <w:pStyle w:val="subquestion2"/>
        <w:spacing w:before="0"/>
        <w:ind w:left="360"/>
        <w:jc w:val="right"/>
      </w:pPr>
    </w:p>
    <w:p w14:paraId="46D7DCCA" w14:textId="0E775C92" w:rsidR="00504D87" w:rsidRDefault="00504D87" w:rsidP="00504D87">
      <w:pPr>
        <w:pStyle w:val="subquestion2"/>
        <w:spacing w:before="0"/>
        <w:ind w:left="1134" w:hanging="567"/>
        <w:jc w:val="left"/>
      </w:pPr>
      <w:r>
        <w:t>(ii)</w:t>
      </w:r>
      <w:r>
        <w:tab/>
      </w:r>
      <w:r w:rsidR="00AF3434">
        <w:t>If one consider those outputs that are permanently ‘1’ do not need logic, then</w:t>
      </w:r>
      <w:r>
        <w:t xml:space="preserve"> there are only 9 outputs that are dependent </w:t>
      </w:r>
      <w:r w:rsidR="00AF3434">
        <w:t>on 4 inputs, we only need 9 LEs.  However, I will accept answers between 9 and 14 with justifications.</w:t>
      </w:r>
    </w:p>
    <w:p w14:paraId="2AF32A74" w14:textId="77777777" w:rsidR="00E07E9D" w:rsidRDefault="00E07E9D" w:rsidP="00E2659F">
      <w:pPr>
        <w:pStyle w:val="subquestion2"/>
        <w:spacing w:before="0"/>
        <w:ind w:left="360"/>
        <w:jc w:val="right"/>
      </w:pPr>
    </w:p>
    <w:p w14:paraId="1EA61D33" w14:textId="4D7EF339" w:rsidR="00504D87" w:rsidRDefault="00504D87" w:rsidP="00504D87">
      <w:pPr>
        <w:pStyle w:val="subquestion2"/>
        <w:spacing w:before="0"/>
        <w:ind w:left="360"/>
        <w:jc w:val="right"/>
      </w:pPr>
      <w:r>
        <w:t>[2]</w:t>
      </w:r>
    </w:p>
    <w:p w14:paraId="3259F447" w14:textId="77777777" w:rsidR="006A6815" w:rsidRDefault="006A6815" w:rsidP="00504D87">
      <w:pPr>
        <w:pStyle w:val="subquestion2"/>
        <w:spacing w:before="0"/>
        <w:ind w:left="360"/>
        <w:jc w:val="right"/>
      </w:pPr>
    </w:p>
    <w:p w14:paraId="3FFD0888" w14:textId="425BF690" w:rsidR="006A6815" w:rsidRPr="006A6815" w:rsidRDefault="006A6815" w:rsidP="006A6815">
      <w:pPr>
        <w:pStyle w:val="subquestion2"/>
        <w:spacing w:before="0"/>
        <w:ind w:left="360"/>
        <w:jc w:val="left"/>
        <w:rPr>
          <w:color w:val="0000FF"/>
        </w:rPr>
      </w:pPr>
      <w:r>
        <w:rPr>
          <w:color w:val="0000FF"/>
        </w:rPr>
        <w:t>(Although this question is an extension to what was in the laboratory session, some students found it difficult to handle the decoding for Digit_1.  For those who could do it, they did very well.)</w:t>
      </w:r>
    </w:p>
    <w:p w14:paraId="181D2BE0" w14:textId="77777777" w:rsidR="00ED2722" w:rsidRDefault="00ED2722" w:rsidP="00162AB9">
      <w:pPr>
        <w:tabs>
          <w:tab w:val="left" w:pos="1134"/>
        </w:tabs>
        <w:spacing w:before="0"/>
        <w:jc w:val="left"/>
      </w:pPr>
      <w:r>
        <w:br w:type="page"/>
      </w:r>
    </w:p>
    <w:p w14:paraId="25B95D07" w14:textId="41D2F153" w:rsidR="009C7699" w:rsidRDefault="00162AB9" w:rsidP="009C7699">
      <w:pPr>
        <w:pStyle w:val="question-subsub"/>
        <w:tabs>
          <w:tab w:val="clear" w:pos="540"/>
          <w:tab w:val="clear" w:pos="1077"/>
          <w:tab w:val="left" w:pos="284"/>
          <w:tab w:val="left" w:pos="851"/>
        </w:tabs>
        <w:spacing w:after="120"/>
        <w:ind w:left="851" w:hanging="993"/>
      </w:pPr>
      <w:r>
        <w:lastRenderedPageBreak/>
        <w:t>Q1</w:t>
      </w:r>
      <w:r>
        <w:tab/>
      </w:r>
      <w:r w:rsidR="00E2659F">
        <w:t>(b)</w:t>
      </w:r>
      <w:r w:rsidR="00E2659F">
        <w:tab/>
      </w:r>
      <w:r w:rsidR="009C7699">
        <w:t>This question tests students’ understanding of the timing constraints in digital circuits.</w:t>
      </w:r>
    </w:p>
    <w:p w14:paraId="33CFEF0E" w14:textId="339A392E" w:rsidR="00FD0E11" w:rsidRDefault="009C7699" w:rsidP="00F677B9">
      <w:pPr>
        <w:pStyle w:val="question-subsub"/>
        <w:tabs>
          <w:tab w:val="clear" w:pos="540"/>
          <w:tab w:val="clear" w:pos="1077"/>
          <w:tab w:val="left" w:pos="284"/>
          <w:tab w:val="left" w:pos="851"/>
        </w:tabs>
        <w:spacing w:after="120"/>
        <w:ind w:left="1134" w:hanging="1276"/>
      </w:pPr>
      <w:r>
        <w:tab/>
      </w:r>
      <w:r>
        <w:tab/>
      </w:r>
      <w:r w:rsidR="00FD0E11">
        <w:t>(i)</w:t>
      </w:r>
    </w:p>
    <w:p w14:paraId="5D1563FC" w14:textId="5449870D" w:rsidR="00ED2722" w:rsidRDefault="00FD0E11" w:rsidP="005E5585">
      <w:pPr>
        <w:pStyle w:val="question-subsub"/>
        <w:tabs>
          <w:tab w:val="clear" w:pos="540"/>
          <w:tab w:val="clear" w:pos="1077"/>
          <w:tab w:val="clear" w:pos="9923"/>
          <w:tab w:val="left" w:pos="284"/>
          <w:tab w:val="left" w:pos="851"/>
        </w:tabs>
        <w:spacing w:after="120"/>
        <w:ind w:left="1134" w:right="-21" w:firstLine="0"/>
        <w:jc w:val="left"/>
      </w:pPr>
      <w:r>
        <w:t xml:space="preserve">Ignoring any hold time violation, the path from </w:t>
      </w:r>
      <w:r w:rsidR="009C7699">
        <w:t>Q1</w:t>
      </w:r>
      <w:r w:rsidR="0021021D">
        <w:t xml:space="preserve"> </w:t>
      </w:r>
      <w:r w:rsidR="009C7699">
        <w:t xml:space="preserve">(FF1 Q output) </w:t>
      </w:r>
      <w:r>
        <w:t xml:space="preserve">to </w:t>
      </w:r>
      <w:r w:rsidR="009C7699">
        <w:t>D2</w:t>
      </w:r>
      <w:r>
        <w:t xml:space="preserve"> governs the worst-case timing.  </w:t>
      </w:r>
      <w:r w:rsidR="0021021D">
        <w:t>This gives:</w:t>
      </w:r>
    </w:p>
    <w:p w14:paraId="75E40B3E" w14:textId="08D8B23A" w:rsidR="0021021D" w:rsidRDefault="00FD0E11" w:rsidP="009C7699">
      <w:pPr>
        <w:pStyle w:val="question-subsub"/>
        <w:tabs>
          <w:tab w:val="clear" w:pos="540"/>
          <w:tab w:val="clear" w:pos="1077"/>
          <w:tab w:val="left" w:pos="284"/>
          <w:tab w:val="left" w:pos="851"/>
          <w:tab w:val="left" w:pos="2410"/>
        </w:tabs>
        <w:spacing w:after="120"/>
        <w:ind w:left="1134" w:hanging="1276"/>
      </w:pPr>
      <w:r>
        <w:tab/>
      </w:r>
      <w:r>
        <w:tab/>
      </w:r>
      <w:r>
        <w:tab/>
      </w:r>
      <w:r w:rsidR="009C7699">
        <w:tab/>
      </w:r>
      <w:r>
        <w:t>t</w:t>
      </w:r>
      <w:r w:rsidRPr="00FD0E11">
        <w:rPr>
          <w:vertAlign w:val="subscript"/>
        </w:rPr>
        <w:t>clk</w:t>
      </w:r>
      <w:r>
        <w:t xml:space="preserve">  ≥  2 * t</w:t>
      </w:r>
      <w:r w:rsidRPr="00FD0E11">
        <w:rPr>
          <w:vertAlign w:val="subscript"/>
        </w:rPr>
        <w:t>d</w:t>
      </w:r>
      <w:r>
        <w:rPr>
          <w:vertAlign w:val="subscript"/>
        </w:rPr>
        <w:t>(max)</w:t>
      </w:r>
      <w:r>
        <w:t xml:space="preserve"> + t</w:t>
      </w:r>
      <w:r w:rsidRPr="00FD0E11">
        <w:rPr>
          <w:vertAlign w:val="subscript"/>
        </w:rPr>
        <w:t>cq</w:t>
      </w:r>
      <w:r>
        <w:rPr>
          <w:vertAlign w:val="subscript"/>
        </w:rPr>
        <w:t>(max)</w:t>
      </w:r>
      <w:r>
        <w:t xml:space="preserve"> + t</w:t>
      </w:r>
      <w:r w:rsidRPr="00FD0E11">
        <w:rPr>
          <w:vertAlign w:val="subscript"/>
        </w:rPr>
        <w:t>su</w:t>
      </w:r>
      <w:r w:rsidRPr="00FD0E11">
        <w:t xml:space="preserve"> </w:t>
      </w:r>
    </w:p>
    <w:p w14:paraId="75CCB515" w14:textId="7C39FF7B" w:rsidR="00FD0E11" w:rsidRDefault="0021021D" w:rsidP="009C7699">
      <w:pPr>
        <w:pStyle w:val="question-subsub"/>
        <w:tabs>
          <w:tab w:val="clear" w:pos="540"/>
          <w:tab w:val="clear" w:pos="1077"/>
          <w:tab w:val="left" w:pos="284"/>
          <w:tab w:val="left" w:pos="851"/>
          <w:tab w:val="left" w:pos="2410"/>
        </w:tabs>
        <w:spacing w:after="120"/>
        <w:ind w:left="1134" w:hanging="1276"/>
      </w:pPr>
      <w:r>
        <w:tab/>
      </w:r>
      <w:r>
        <w:tab/>
      </w:r>
      <w:r>
        <w:tab/>
        <w:t>T</w:t>
      </w:r>
      <w:r w:rsidR="00FD0E11">
        <w:t xml:space="preserve">herefore  </w:t>
      </w:r>
      <w:r w:rsidR="009C7699">
        <w:tab/>
      </w:r>
      <w:r w:rsidR="00FD0E11">
        <w:t>t</w:t>
      </w:r>
      <w:r w:rsidR="00FD0E11" w:rsidRPr="00FD0E11">
        <w:rPr>
          <w:vertAlign w:val="subscript"/>
        </w:rPr>
        <w:t>clk</w:t>
      </w:r>
      <w:r w:rsidR="00FD0E11">
        <w:t xml:space="preserve">  ≥  2 * 1ns + 1ns + 1.3ns = 4.3ns</w:t>
      </w:r>
    </w:p>
    <w:p w14:paraId="26E59B2B" w14:textId="580B1C86" w:rsidR="00FD0E11" w:rsidRDefault="00FD0E11" w:rsidP="009C7699">
      <w:pPr>
        <w:pStyle w:val="question-subsub"/>
        <w:tabs>
          <w:tab w:val="clear" w:pos="540"/>
          <w:tab w:val="clear" w:pos="1077"/>
          <w:tab w:val="left" w:pos="284"/>
          <w:tab w:val="left" w:pos="851"/>
          <w:tab w:val="left" w:pos="1985"/>
          <w:tab w:val="left" w:pos="2410"/>
        </w:tabs>
        <w:spacing w:after="120"/>
        <w:ind w:left="1134" w:hanging="1276"/>
      </w:pPr>
      <w:r>
        <w:tab/>
      </w:r>
      <w:r>
        <w:tab/>
      </w:r>
      <w:r>
        <w:tab/>
        <w:t xml:space="preserve">Hence </w:t>
      </w:r>
      <w:r w:rsidR="0021021D">
        <w:t xml:space="preserve"> </w:t>
      </w:r>
      <w:r w:rsidR="0021021D">
        <w:tab/>
      </w:r>
      <w:r w:rsidR="009C7699">
        <w:tab/>
      </w:r>
      <w:r w:rsidRPr="00FD0E11">
        <w:rPr>
          <w:i/>
        </w:rPr>
        <w:t>f</w:t>
      </w:r>
      <w:r w:rsidRPr="00FD0E11">
        <w:rPr>
          <w:i/>
          <w:vertAlign w:val="subscript"/>
        </w:rPr>
        <w:t>clk</w:t>
      </w:r>
      <w:r w:rsidRPr="00FD0E11">
        <w:rPr>
          <w:i/>
        </w:rPr>
        <w:t>(max)</w:t>
      </w:r>
      <w:r>
        <w:t xml:space="preserve"> = 232.6MHz.</w:t>
      </w:r>
    </w:p>
    <w:p w14:paraId="589F166F" w14:textId="031A54BA" w:rsidR="00162AB9" w:rsidRDefault="00162AB9" w:rsidP="00162AB9">
      <w:pPr>
        <w:pStyle w:val="question-sub"/>
        <w:tabs>
          <w:tab w:val="clear" w:pos="540"/>
          <w:tab w:val="left" w:pos="1134"/>
        </w:tabs>
        <w:spacing w:before="0"/>
        <w:ind w:left="586" w:firstLine="0"/>
        <w:jc w:val="right"/>
      </w:pPr>
      <w:r>
        <w:tab/>
        <w:t>[</w:t>
      </w:r>
      <w:r w:rsidR="0021021D">
        <w:t>3</w:t>
      </w:r>
      <w:r>
        <w:t>]</w:t>
      </w:r>
    </w:p>
    <w:p w14:paraId="3E468A85" w14:textId="348EA50E" w:rsidR="00FD0E11" w:rsidRDefault="00FD0E11" w:rsidP="0021021D">
      <w:pPr>
        <w:pStyle w:val="question-subsub"/>
        <w:tabs>
          <w:tab w:val="clear" w:pos="540"/>
          <w:tab w:val="clear" w:pos="1077"/>
          <w:tab w:val="left" w:pos="284"/>
          <w:tab w:val="left" w:pos="851"/>
        </w:tabs>
        <w:spacing w:after="120"/>
        <w:ind w:left="1134" w:hanging="283"/>
      </w:pPr>
      <w:r>
        <w:t>(ii)</w:t>
      </w:r>
    </w:p>
    <w:p w14:paraId="1D404B40" w14:textId="77777777" w:rsidR="009C7699" w:rsidRDefault="0021021D" w:rsidP="0021021D">
      <w:pPr>
        <w:pStyle w:val="question-subsub"/>
        <w:tabs>
          <w:tab w:val="clear" w:pos="540"/>
          <w:tab w:val="clear" w:pos="1077"/>
          <w:tab w:val="clear" w:pos="9923"/>
          <w:tab w:val="left" w:pos="284"/>
          <w:tab w:val="left" w:pos="851"/>
        </w:tabs>
        <w:spacing w:after="120"/>
        <w:ind w:left="1134" w:firstLine="0"/>
        <w:jc w:val="left"/>
      </w:pPr>
      <w:r>
        <w:t>The shortest delay from Q</w:t>
      </w:r>
      <w:r w:rsidR="00057E90">
        <w:t>2</w:t>
      </w:r>
      <w:r>
        <w:t xml:space="preserve"> </w:t>
      </w:r>
      <w:r w:rsidR="00057E90">
        <w:t xml:space="preserve">(FF2 Q </w:t>
      </w:r>
      <w:r>
        <w:t>output</w:t>
      </w:r>
      <w:r w:rsidR="00057E90">
        <w:t>)</w:t>
      </w:r>
      <w:r>
        <w:t xml:space="preserve"> to </w:t>
      </w:r>
      <w:r w:rsidR="00057E90">
        <w:t>D1 (FF1 D input)</w:t>
      </w:r>
      <w:r w:rsidR="009C7699">
        <w:t xml:space="preserve"> is:</w:t>
      </w:r>
    </w:p>
    <w:p w14:paraId="19451EEA" w14:textId="46812DD4" w:rsidR="009C7699" w:rsidRDefault="0021021D" w:rsidP="009C7699">
      <w:pPr>
        <w:pStyle w:val="question-subsub"/>
        <w:tabs>
          <w:tab w:val="clear" w:pos="540"/>
          <w:tab w:val="clear" w:pos="1077"/>
          <w:tab w:val="clear" w:pos="9923"/>
          <w:tab w:val="left" w:pos="284"/>
          <w:tab w:val="left" w:pos="851"/>
          <w:tab w:val="left" w:pos="1701"/>
        </w:tabs>
        <w:spacing w:after="120"/>
        <w:ind w:left="1134" w:firstLine="0"/>
        <w:jc w:val="left"/>
      </w:pPr>
      <w:r>
        <w:t xml:space="preserve">  </w:t>
      </w:r>
      <w:r w:rsidR="009C7699">
        <w:tab/>
      </w:r>
      <w:r>
        <w:t>t</w:t>
      </w:r>
      <w:r w:rsidRPr="00FD0E11">
        <w:rPr>
          <w:vertAlign w:val="subscript"/>
        </w:rPr>
        <w:t>cq</w:t>
      </w:r>
      <w:r>
        <w:rPr>
          <w:vertAlign w:val="subscript"/>
        </w:rPr>
        <w:t xml:space="preserve">(min) </w:t>
      </w:r>
      <w:r>
        <w:t>+ t</w:t>
      </w:r>
      <w:r w:rsidRPr="00FD0E11">
        <w:rPr>
          <w:vertAlign w:val="subscript"/>
        </w:rPr>
        <w:t>d</w:t>
      </w:r>
      <w:r>
        <w:rPr>
          <w:vertAlign w:val="subscript"/>
        </w:rPr>
        <w:t>(min)</w:t>
      </w:r>
      <w:r w:rsidR="009C7699">
        <w:t xml:space="preserve"> =  1.0 ns</w:t>
      </w:r>
    </w:p>
    <w:p w14:paraId="34B8E750" w14:textId="3D64107B" w:rsidR="00FD0E11" w:rsidRDefault="0021021D" w:rsidP="009C7699">
      <w:pPr>
        <w:pStyle w:val="question-subsub"/>
        <w:tabs>
          <w:tab w:val="clear" w:pos="540"/>
          <w:tab w:val="clear" w:pos="1077"/>
          <w:tab w:val="clear" w:pos="9923"/>
          <w:tab w:val="left" w:pos="284"/>
          <w:tab w:val="left" w:pos="851"/>
          <w:tab w:val="left" w:pos="1701"/>
        </w:tabs>
        <w:spacing w:after="120"/>
        <w:ind w:left="1134" w:firstLine="0"/>
        <w:jc w:val="left"/>
      </w:pPr>
      <w:r>
        <w:t xml:space="preserve">which is shorter than the hold time requirement of FF1, </w:t>
      </w:r>
      <w:r w:rsidR="009C7699">
        <w:t>i.e.</w:t>
      </w:r>
      <w:r>
        <w:t xml:space="preserve"> 1.1ns.  Therefore there is hold time violation </w:t>
      </w:r>
      <w:r w:rsidR="00556B33">
        <w:t>at</w:t>
      </w:r>
      <w:r>
        <w:t xml:space="preserve"> FF1 D input.</w:t>
      </w:r>
    </w:p>
    <w:p w14:paraId="0C8CDF2C" w14:textId="55D2C3A3" w:rsidR="0021021D" w:rsidRDefault="0021021D" w:rsidP="0021021D">
      <w:pPr>
        <w:pStyle w:val="question-sub"/>
        <w:tabs>
          <w:tab w:val="clear" w:pos="540"/>
          <w:tab w:val="left" w:pos="1134"/>
        </w:tabs>
        <w:spacing w:before="0"/>
        <w:ind w:left="586" w:firstLine="0"/>
        <w:jc w:val="right"/>
      </w:pPr>
      <w:r>
        <w:tab/>
        <w:t>[</w:t>
      </w:r>
      <w:r w:rsidR="00A36450">
        <w:t>3</w:t>
      </w:r>
      <w:r>
        <w:t>]</w:t>
      </w:r>
    </w:p>
    <w:p w14:paraId="466A15DF" w14:textId="05DFBCD4" w:rsidR="00556B33" w:rsidRDefault="00556B33" w:rsidP="00556B33">
      <w:pPr>
        <w:pStyle w:val="question-subsub"/>
        <w:tabs>
          <w:tab w:val="clear" w:pos="540"/>
          <w:tab w:val="clear" w:pos="1077"/>
          <w:tab w:val="left" w:pos="284"/>
          <w:tab w:val="left" w:pos="851"/>
        </w:tabs>
        <w:spacing w:after="120"/>
        <w:ind w:left="1134" w:hanging="283"/>
      </w:pPr>
      <w:r>
        <w:t>(iii)</w:t>
      </w:r>
    </w:p>
    <w:p w14:paraId="6ED5EF97" w14:textId="67C45A55" w:rsidR="00556B33" w:rsidRDefault="00556B33" w:rsidP="00556B33">
      <w:pPr>
        <w:pStyle w:val="question-subsub"/>
        <w:tabs>
          <w:tab w:val="clear" w:pos="540"/>
          <w:tab w:val="clear" w:pos="1077"/>
          <w:tab w:val="clear" w:pos="9923"/>
          <w:tab w:val="left" w:pos="284"/>
          <w:tab w:val="left" w:pos="851"/>
        </w:tabs>
        <w:spacing w:after="120"/>
        <w:ind w:left="1134" w:firstLine="0"/>
        <w:jc w:val="left"/>
      </w:pPr>
      <w:r>
        <w:t xml:space="preserve">To eliminate the hold time violation, we want to delay the arrival time at </w:t>
      </w:r>
      <w:r w:rsidR="009C7699">
        <w:t>D1</w:t>
      </w:r>
      <w:r>
        <w:t xml:space="preserve"> by </w:t>
      </w:r>
      <w:r w:rsidR="00057E90">
        <w:t xml:space="preserve">at least </w:t>
      </w:r>
      <w:r>
        <w:t>0.1ns.  This can be achieved by delaying to clock to FF2 by the same amount of 0.1ns.  Therefore the minimum value required for t</w:t>
      </w:r>
      <w:r>
        <w:rPr>
          <w:vertAlign w:val="subscript"/>
        </w:rPr>
        <w:t>d</w:t>
      </w:r>
      <w:r w:rsidRPr="00FD0E11">
        <w:rPr>
          <w:vertAlign w:val="subscript"/>
        </w:rPr>
        <w:t>l</w:t>
      </w:r>
      <w:r>
        <w:rPr>
          <w:vertAlign w:val="subscript"/>
        </w:rPr>
        <w:t>y</w:t>
      </w:r>
      <w:r>
        <w:t xml:space="preserve"> is 0.1ns.</w:t>
      </w:r>
    </w:p>
    <w:p w14:paraId="7CE64FFD" w14:textId="77777777" w:rsidR="001F22AA" w:rsidRDefault="001F22AA" w:rsidP="001F22AA">
      <w:pPr>
        <w:pStyle w:val="question-sub"/>
        <w:tabs>
          <w:tab w:val="clear" w:pos="540"/>
          <w:tab w:val="left" w:pos="1134"/>
        </w:tabs>
        <w:spacing w:before="0"/>
        <w:ind w:left="586" w:firstLine="0"/>
        <w:jc w:val="right"/>
      </w:pPr>
      <w:r>
        <w:tab/>
        <w:t>[2]</w:t>
      </w:r>
    </w:p>
    <w:p w14:paraId="73617D01" w14:textId="0620F0FB" w:rsidR="001F22AA" w:rsidRPr="00825884" w:rsidRDefault="00825884" w:rsidP="00825884">
      <w:pPr>
        <w:pStyle w:val="question-subsub"/>
        <w:tabs>
          <w:tab w:val="clear" w:pos="540"/>
          <w:tab w:val="clear" w:pos="1077"/>
          <w:tab w:val="clear" w:pos="9923"/>
          <w:tab w:val="left" w:pos="284"/>
          <w:tab w:val="left" w:pos="851"/>
        </w:tabs>
        <w:spacing w:after="120"/>
        <w:ind w:left="567" w:firstLine="0"/>
        <w:jc w:val="left"/>
        <w:rPr>
          <w:color w:val="0000FF"/>
        </w:rPr>
      </w:pPr>
      <w:r>
        <w:rPr>
          <w:color w:val="0000FF"/>
        </w:rPr>
        <w:t>(I was glad to see that many students could answer this question.  The feedback signal around the circuit made this question a bit hard as a Q1 problem, which is intended to be the “mastery” question, easier than Q2 and Q3.  However, the question really tells me who understood timing constraints in digital circuits, and who did not.)</w:t>
      </w:r>
    </w:p>
    <w:p w14:paraId="2C3D4AC4" w14:textId="77777777" w:rsidR="00556B33" w:rsidRPr="00556B33" w:rsidRDefault="00556B33" w:rsidP="00556B33">
      <w:pPr>
        <w:pStyle w:val="subquestion2"/>
      </w:pPr>
    </w:p>
    <w:p w14:paraId="0A8550D7" w14:textId="77777777" w:rsidR="00162AB9" w:rsidRDefault="00162AB9" w:rsidP="00ED2722">
      <w:pPr>
        <w:pStyle w:val="question-subsub"/>
        <w:tabs>
          <w:tab w:val="clear" w:pos="540"/>
          <w:tab w:val="clear" w:pos="1077"/>
          <w:tab w:val="left" w:pos="567"/>
        </w:tabs>
        <w:spacing w:after="120"/>
        <w:ind w:left="567" w:hanging="567"/>
        <w:jc w:val="left"/>
        <w:rPr>
          <w:rFonts w:asciiTheme="minorHAnsi" w:hAnsiTheme="minorHAnsi"/>
        </w:rPr>
      </w:pPr>
    </w:p>
    <w:p w14:paraId="2FC4542F" w14:textId="044EB217" w:rsidR="00162AB9" w:rsidRDefault="00ED2722" w:rsidP="00162AB9">
      <w:pPr>
        <w:pStyle w:val="question-sub"/>
        <w:tabs>
          <w:tab w:val="clear" w:pos="540"/>
          <w:tab w:val="left" w:pos="1134"/>
        </w:tabs>
        <w:spacing w:before="0"/>
        <w:ind w:left="1134" w:hanging="425"/>
        <w:jc w:val="right"/>
      </w:pPr>
      <w:r>
        <w:rPr>
          <w:rFonts w:asciiTheme="minorHAnsi" w:hAnsiTheme="minorHAnsi"/>
        </w:rPr>
        <w:br w:type="page"/>
      </w:r>
    </w:p>
    <w:p w14:paraId="7E20CC64" w14:textId="54F7ACAC" w:rsidR="00ED2722" w:rsidRDefault="00ED2722">
      <w:pPr>
        <w:spacing w:before="0"/>
        <w:jc w:val="left"/>
        <w:rPr>
          <w:rFonts w:asciiTheme="minorHAnsi" w:hAnsiTheme="minorHAnsi"/>
        </w:rPr>
      </w:pPr>
    </w:p>
    <w:p w14:paraId="22FB635A" w14:textId="3CA82D68" w:rsidR="00C73D10" w:rsidRDefault="005C3BAA" w:rsidP="00F677B9">
      <w:pPr>
        <w:pStyle w:val="question-subsub"/>
        <w:tabs>
          <w:tab w:val="clear" w:pos="540"/>
          <w:tab w:val="clear" w:pos="1077"/>
          <w:tab w:val="left" w:pos="142"/>
          <w:tab w:val="left" w:pos="1134"/>
          <w:tab w:val="left" w:pos="1276"/>
          <w:tab w:val="left" w:pos="1560"/>
        </w:tabs>
        <w:spacing w:after="120"/>
        <w:ind w:left="567" w:hanging="851"/>
        <w:jc w:val="left"/>
      </w:pPr>
      <w:r>
        <w:rPr>
          <w:rFonts w:asciiTheme="minorHAnsi" w:hAnsiTheme="minorHAnsi"/>
          <w:noProof/>
          <w:lang w:eastAsia="en-GB"/>
        </w:rPr>
        <w:drawing>
          <wp:anchor distT="0" distB="0" distL="114300" distR="114300" simplePos="0" relativeHeight="251658240" behindDoc="0" locked="0" layoutInCell="1" allowOverlap="1" wp14:anchorId="0A8E1B02" wp14:editId="07F70F75">
            <wp:simplePos x="0" y="0"/>
            <wp:positionH relativeFrom="column">
              <wp:posOffset>3951605</wp:posOffset>
            </wp:positionH>
            <wp:positionV relativeFrom="paragraph">
              <wp:posOffset>34925</wp:posOffset>
            </wp:positionV>
            <wp:extent cx="2385060" cy="1193800"/>
            <wp:effectExtent l="0" t="0" r="2540" b="0"/>
            <wp:wrapTight wrapText="bothSides">
              <wp:wrapPolygon edited="0">
                <wp:start x="0" y="0"/>
                <wp:lineTo x="0" y="21140"/>
                <wp:lineTo x="21393" y="21140"/>
                <wp:lineTo x="2139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060" cy="11938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162AB9">
        <w:t>Q1</w:t>
      </w:r>
      <w:r w:rsidR="00162AB9">
        <w:tab/>
      </w:r>
      <w:r w:rsidR="00B821D3">
        <w:t>c)</w:t>
      </w:r>
      <w:r w:rsidR="00162AB9">
        <w:tab/>
      </w:r>
      <w:r w:rsidR="00C73D10">
        <w:t xml:space="preserve">This question tests students’ understanding of </w:t>
      </w:r>
      <w:r>
        <w:t>memory organisation and address decoding.</w:t>
      </w:r>
    </w:p>
    <w:p w14:paraId="4848B883" w14:textId="77777777" w:rsidR="005C3BAA" w:rsidRDefault="005C3BAA" w:rsidP="00F677B9">
      <w:pPr>
        <w:pStyle w:val="question-subsub"/>
        <w:tabs>
          <w:tab w:val="clear" w:pos="540"/>
          <w:tab w:val="clear" w:pos="1077"/>
          <w:tab w:val="left" w:pos="142"/>
          <w:tab w:val="left" w:pos="1134"/>
          <w:tab w:val="left" w:pos="1276"/>
          <w:tab w:val="left" w:pos="1560"/>
        </w:tabs>
        <w:spacing w:after="120"/>
        <w:ind w:left="567" w:hanging="851"/>
        <w:jc w:val="left"/>
      </w:pPr>
    </w:p>
    <w:p w14:paraId="58455254" w14:textId="2C18A398" w:rsidR="00415A33" w:rsidRDefault="00C73D10" w:rsidP="00F677B9">
      <w:pPr>
        <w:pStyle w:val="question-subsub"/>
        <w:tabs>
          <w:tab w:val="clear" w:pos="540"/>
          <w:tab w:val="clear" w:pos="1077"/>
          <w:tab w:val="left" w:pos="142"/>
          <w:tab w:val="left" w:pos="1134"/>
          <w:tab w:val="left" w:pos="1276"/>
          <w:tab w:val="left" w:pos="1560"/>
        </w:tabs>
        <w:spacing w:after="120"/>
        <w:ind w:left="567" w:hanging="851"/>
        <w:jc w:val="left"/>
      </w:pPr>
      <w:r>
        <w:tab/>
      </w:r>
      <w:r>
        <w:tab/>
      </w:r>
      <w:r w:rsidR="00415A33">
        <w:t>(i)</w:t>
      </w:r>
      <w:r w:rsidR="00415A33">
        <w:tab/>
      </w:r>
      <w:r w:rsidR="00415A33">
        <w:tab/>
        <w:t>Address: 12 bits, Data 4 bits</w:t>
      </w:r>
    </w:p>
    <w:p w14:paraId="18B8AB8C" w14:textId="7BD4C44E" w:rsidR="00415A33" w:rsidRDefault="00415A33" w:rsidP="00F677B9">
      <w:pPr>
        <w:pStyle w:val="question-subsub"/>
        <w:tabs>
          <w:tab w:val="clear" w:pos="540"/>
          <w:tab w:val="clear" w:pos="1077"/>
          <w:tab w:val="left" w:pos="142"/>
          <w:tab w:val="left" w:pos="1134"/>
          <w:tab w:val="left" w:pos="1276"/>
          <w:tab w:val="left" w:pos="1560"/>
        </w:tabs>
        <w:spacing w:after="120"/>
        <w:ind w:left="567" w:hanging="851"/>
        <w:jc w:val="left"/>
        <w:rPr>
          <w:rFonts w:asciiTheme="minorHAnsi" w:hAnsiTheme="minorHAnsi"/>
        </w:rPr>
      </w:pPr>
    </w:p>
    <w:p w14:paraId="6CA6FFAD" w14:textId="0110BA36" w:rsidR="00162AB9" w:rsidRDefault="00162AB9" w:rsidP="00162AB9">
      <w:pPr>
        <w:pStyle w:val="question-sub"/>
        <w:tabs>
          <w:tab w:val="clear" w:pos="540"/>
          <w:tab w:val="left" w:pos="1134"/>
        </w:tabs>
        <w:spacing w:before="0"/>
        <w:ind w:left="1276" w:hanging="567"/>
        <w:jc w:val="right"/>
      </w:pPr>
      <w:r>
        <w:tab/>
        <w:t>[</w:t>
      </w:r>
      <w:r w:rsidR="00415A33">
        <w:t>2</w:t>
      </w:r>
      <w:r>
        <w:t>]</w:t>
      </w:r>
    </w:p>
    <w:p w14:paraId="0AB7E13B" w14:textId="30A435B2" w:rsidR="00415A33" w:rsidRDefault="00415A33" w:rsidP="00415A33">
      <w:pPr>
        <w:pStyle w:val="subquestion2"/>
        <w:tabs>
          <w:tab w:val="clear" w:pos="1080"/>
        </w:tabs>
        <w:ind w:left="567"/>
      </w:pPr>
      <w:r>
        <w:t>(ii)</w:t>
      </w:r>
      <w:r w:rsidR="00BA13B8">
        <w:t xml:space="preserve">  a)</w:t>
      </w:r>
    </w:p>
    <w:p w14:paraId="4C3F200D" w14:textId="2830FA90" w:rsidR="00415A33" w:rsidRDefault="00415A33" w:rsidP="00415A33">
      <w:pPr>
        <w:pStyle w:val="subquestion2"/>
        <w:jc w:val="center"/>
      </w:pPr>
      <w:r>
        <w:rPr>
          <w:noProof/>
          <w:lang w:eastAsia="en-GB"/>
        </w:rPr>
        <w:drawing>
          <wp:inline distT="0" distB="0" distL="0" distR="0" wp14:anchorId="6B29C15C" wp14:editId="28C9B184">
            <wp:extent cx="5097260" cy="3405638"/>
            <wp:effectExtent l="0" t="0" r="8255"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9840" cy="3407362"/>
                    </a:xfrm>
                    <a:prstGeom prst="rect">
                      <a:avLst/>
                    </a:prstGeom>
                    <a:noFill/>
                    <a:ln>
                      <a:noFill/>
                    </a:ln>
                  </pic:spPr>
                </pic:pic>
              </a:graphicData>
            </a:graphic>
          </wp:inline>
        </w:drawing>
      </w:r>
    </w:p>
    <w:p w14:paraId="650B6691" w14:textId="73C6C9AA" w:rsidR="00415A33" w:rsidRDefault="00415A33" w:rsidP="00415A33">
      <w:pPr>
        <w:pStyle w:val="question-sub"/>
        <w:tabs>
          <w:tab w:val="clear" w:pos="540"/>
          <w:tab w:val="left" w:pos="1134"/>
        </w:tabs>
        <w:spacing w:before="0"/>
        <w:ind w:left="1276" w:hanging="567"/>
        <w:jc w:val="right"/>
      </w:pPr>
      <w:r>
        <w:tab/>
        <w:t>[4]</w:t>
      </w:r>
    </w:p>
    <w:p w14:paraId="4CF9B354" w14:textId="4AAB5159" w:rsidR="00415A33" w:rsidRDefault="00BA13B8" w:rsidP="00415A33">
      <w:pPr>
        <w:pStyle w:val="subquestion2"/>
        <w:tabs>
          <w:tab w:val="clear" w:pos="1080"/>
          <w:tab w:val="left" w:pos="1418"/>
        </w:tabs>
        <w:ind w:left="567"/>
        <w:jc w:val="left"/>
      </w:pPr>
      <w:r>
        <w:t>b)</w:t>
      </w:r>
      <w:r w:rsidR="00415A33">
        <w:tab/>
        <w:t xml:space="preserve">CS1 address range: 16’h8000 to 16’h8fff.  </w:t>
      </w:r>
    </w:p>
    <w:p w14:paraId="56CCAF17" w14:textId="5CD90875" w:rsidR="00415A33" w:rsidRDefault="00415A33" w:rsidP="00415A33">
      <w:pPr>
        <w:pStyle w:val="subquestion2"/>
        <w:tabs>
          <w:tab w:val="clear" w:pos="1080"/>
          <w:tab w:val="left" w:pos="1418"/>
        </w:tabs>
        <w:ind w:left="567"/>
        <w:jc w:val="left"/>
      </w:pPr>
      <w:r>
        <w:tab/>
        <w:t>CS2 address range: 16’h9000 to 16’h9fff.</w:t>
      </w:r>
    </w:p>
    <w:p w14:paraId="0D265DD4" w14:textId="10135C27" w:rsidR="00415A33" w:rsidRDefault="00415A33" w:rsidP="00415A33">
      <w:pPr>
        <w:pStyle w:val="subquestion2"/>
        <w:tabs>
          <w:tab w:val="clear" w:pos="1080"/>
          <w:tab w:val="left" w:pos="1418"/>
        </w:tabs>
        <w:ind w:left="567"/>
        <w:jc w:val="left"/>
      </w:pPr>
      <w:r>
        <w:tab/>
        <w:t>Therefore:</w:t>
      </w:r>
    </w:p>
    <w:p w14:paraId="51C2F2FF" w14:textId="35FA66C2" w:rsidR="00415A33" w:rsidRDefault="00415A33" w:rsidP="00415A33">
      <w:pPr>
        <w:pStyle w:val="subquestion2"/>
        <w:tabs>
          <w:tab w:val="clear" w:pos="1080"/>
          <w:tab w:val="left" w:pos="1418"/>
          <w:tab w:val="left" w:pos="1843"/>
        </w:tabs>
        <w:ind w:left="567"/>
        <w:jc w:val="left"/>
      </w:pPr>
      <w:r>
        <w:tab/>
      </w:r>
      <w:r>
        <w:tab/>
        <w:t>CS1 = A15 &amp; !A14 &amp; !A13 &amp; !A12</w:t>
      </w:r>
    </w:p>
    <w:p w14:paraId="6244F61E" w14:textId="6BA93A3A" w:rsidR="00415A33" w:rsidRDefault="00415A33" w:rsidP="00415A33">
      <w:pPr>
        <w:pStyle w:val="subquestion2"/>
        <w:tabs>
          <w:tab w:val="clear" w:pos="1080"/>
          <w:tab w:val="left" w:pos="1418"/>
          <w:tab w:val="left" w:pos="1843"/>
        </w:tabs>
        <w:ind w:left="567"/>
        <w:jc w:val="left"/>
      </w:pPr>
      <w:r>
        <w:tab/>
      </w:r>
      <w:r>
        <w:tab/>
        <w:t>CS2 = A15 &amp; !A14 &amp; !A13 &amp;  A12</w:t>
      </w:r>
    </w:p>
    <w:p w14:paraId="46F2D375" w14:textId="77777777" w:rsidR="00162AB9" w:rsidRDefault="00162AB9" w:rsidP="00AD2E7A">
      <w:pPr>
        <w:spacing w:before="0"/>
        <w:ind w:left="1020" w:hanging="453"/>
        <w:jc w:val="center"/>
        <w:rPr>
          <w:rFonts w:asciiTheme="minorHAnsi" w:hAnsiTheme="minorHAnsi"/>
        </w:rPr>
      </w:pPr>
    </w:p>
    <w:p w14:paraId="1BA4FAAD" w14:textId="3D5D1068" w:rsidR="00415A33" w:rsidRDefault="00415A33" w:rsidP="00415A33">
      <w:pPr>
        <w:pStyle w:val="question-sub"/>
        <w:tabs>
          <w:tab w:val="clear" w:pos="540"/>
          <w:tab w:val="left" w:pos="1134"/>
        </w:tabs>
        <w:spacing w:before="0"/>
        <w:ind w:left="1276" w:hanging="567"/>
        <w:jc w:val="right"/>
      </w:pPr>
      <w:r>
        <w:lastRenderedPageBreak/>
        <w:tab/>
        <w:t>[2]</w:t>
      </w:r>
    </w:p>
    <w:p w14:paraId="6577DB38" w14:textId="5481F759" w:rsidR="00825884" w:rsidRPr="00825884" w:rsidRDefault="00825884" w:rsidP="00825884">
      <w:pPr>
        <w:pStyle w:val="subquestion2"/>
        <w:rPr>
          <w:color w:val="0000FF"/>
        </w:rPr>
      </w:pPr>
      <w:r>
        <w:rPr>
          <w:color w:val="0000FF"/>
        </w:rPr>
        <w:t>(Many students found this question difficult – which is a surprise to me. I think I need to provide more tutorial problems on how memory could be organised in a digital system.  This question is unlike previous questions in the past paper.  The “twist” in the question resulted in some students not able to answer the question.)</w:t>
      </w:r>
    </w:p>
    <w:p w14:paraId="38C98036" w14:textId="254865D8" w:rsidR="00825884" w:rsidRDefault="00AD2E7A">
      <w:pPr>
        <w:spacing w:before="0"/>
        <w:jc w:val="left"/>
        <w:rPr>
          <w:rFonts w:asciiTheme="minorHAnsi" w:hAnsiTheme="minorHAnsi"/>
        </w:rPr>
      </w:pPr>
      <w:r>
        <w:rPr>
          <w:rFonts w:asciiTheme="minorHAnsi" w:hAnsiTheme="minorHAnsi"/>
        </w:rPr>
        <w:br w:type="page"/>
      </w:r>
    </w:p>
    <w:p w14:paraId="625C1446" w14:textId="773BB4A1" w:rsidR="005C3BAA" w:rsidRDefault="000A33AB" w:rsidP="00F677B9">
      <w:pPr>
        <w:pStyle w:val="question-subsub"/>
        <w:tabs>
          <w:tab w:val="clear" w:pos="540"/>
          <w:tab w:val="clear" w:pos="1077"/>
          <w:tab w:val="left" w:pos="0"/>
          <w:tab w:val="left" w:pos="567"/>
        </w:tabs>
        <w:spacing w:after="120"/>
        <w:ind w:left="1134" w:hanging="1560"/>
      </w:pPr>
      <w:r>
        <w:lastRenderedPageBreak/>
        <w:t>Q1</w:t>
      </w:r>
      <w:r>
        <w:tab/>
      </w:r>
      <w:r w:rsidR="00D67E1C">
        <w:t>(d)</w:t>
      </w:r>
      <w:r w:rsidR="00D67E1C">
        <w:tab/>
      </w:r>
      <w:r w:rsidR="001B1AB7">
        <w:t>This tests students’ ability to work with FSM and to specify a simple FSM in Verilog.</w:t>
      </w:r>
    </w:p>
    <w:p w14:paraId="78ACBCF8" w14:textId="5627B3C8" w:rsidR="00D67E1C" w:rsidRDefault="005C3BAA" w:rsidP="00F677B9">
      <w:pPr>
        <w:pStyle w:val="question-subsub"/>
        <w:tabs>
          <w:tab w:val="clear" w:pos="540"/>
          <w:tab w:val="clear" w:pos="1077"/>
          <w:tab w:val="left" w:pos="0"/>
          <w:tab w:val="left" w:pos="567"/>
        </w:tabs>
        <w:spacing w:after="120"/>
        <w:ind w:left="1134" w:hanging="1560"/>
      </w:pPr>
      <w:r>
        <w:tab/>
      </w:r>
      <w:r>
        <w:tab/>
      </w:r>
      <w:r w:rsidR="003427BF">
        <w:t>(i)</w:t>
      </w:r>
    </w:p>
    <w:p w14:paraId="540D2E0F" w14:textId="29762E18" w:rsidR="003427BF" w:rsidRDefault="00332B0D" w:rsidP="00332B0D">
      <w:pPr>
        <w:pStyle w:val="question-subsub"/>
        <w:tabs>
          <w:tab w:val="clear" w:pos="540"/>
          <w:tab w:val="clear" w:pos="1077"/>
          <w:tab w:val="left" w:pos="0"/>
          <w:tab w:val="left" w:pos="567"/>
        </w:tabs>
        <w:spacing w:after="120"/>
        <w:ind w:left="1134" w:hanging="1560"/>
        <w:jc w:val="center"/>
        <w:rPr>
          <w:rFonts w:asciiTheme="minorHAnsi" w:hAnsiTheme="minorHAnsi"/>
        </w:rPr>
      </w:pPr>
      <w:r>
        <w:rPr>
          <w:rFonts w:asciiTheme="minorHAnsi" w:hAnsiTheme="minorHAnsi"/>
          <w:noProof/>
          <w:lang w:eastAsia="en-GB"/>
        </w:rPr>
        <w:drawing>
          <wp:inline distT="0" distB="0" distL="0" distR="0" wp14:anchorId="1418197C" wp14:editId="08D7EE3C">
            <wp:extent cx="3272354" cy="1340956"/>
            <wp:effectExtent l="0" t="0" r="4445" b="57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3647" cy="1341486"/>
                    </a:xfrm>
                    <a:prstGeom prst="rect">
                      <a:avLst/>
                    </a:prstGeom>
                    <a:noFill/>
                    <a:ln>
                      <a:noFill/>
                    </a:ln>
                  </pic:spPr>
                </pic:pic>
              </a:graphicData>
            </a:graphic>
          </wp:inline>
        </w:drawing>
      </w:r>
    </w:p>
    <w:p w14:paraId="2E16021E" w14:textId="2F3BE9D7" w:rsidR="00332B0D" w:rsidRDefault="000A33AB" w:rsidP="00332B0D">
      <w:pPr>
        <w:pStyle w:val="question-sub"/>
        <w:tabs>
          <w:tab w:val="clear" w:pos="540"/>
          <w:tab w:val="left" w:pos="1560"/>
        </w:tabs>
        <w:spacing w:before="0"/>
        <w:ind w:left="704" w:firstLine="0"/>
        <w:jc w:val="right"/>
      </w:pPr>
      <w:r>
        <w:tab/>
        <w:t>[</w:t>
      </w:r>
      <w:r w:rsidR="006C50EB">
        <w:t>4</w:t>
      </w:r>
      <w:r>
        <w:t>]</w:t>
      </w:r>
      <w:r w:rsidR="00332B0D">
        <w:t xml:space="preserve"> </w:t>
      </w:r>
    </w:p>
    <w:p w14:paraId="18FC43DF" w14:textId="41258ED6" w:rsidR="00520574" w:rsidRDefault="00332B0D" w:rsidP="00520574">
      <w:pPr>
        <w:pStyle w:val="subquestion2"/>
      </w:pPr>
      <w:r>
        <w:t>(</w:t>
      </w:r>
      <w:r w:rsidR="00520574">
        <w:t xml:space="preserve">ii)   Note that </w:t>
      </w:r>
      <w:r w:rsidR="00A57B3E">
        <w:t xml:space="preserve">only the code for S_A in the case statement is required. </w:t>
      </w:r>
      <w:r w:rsidR="00A57B3E">
        <w:tab/>
      </w:r>
    </w:p>
    <w:p w14:paraId="540E3C21" w14:textId="4E7F2920" w:rsidR="00A57B3E" w:rsidRDefault="00A57B3E" w:rsidP="00A57B3E">
      <w:pPr>
        <w:pStyle w:val="subquestion2"/>
        <w:tabs>
          <w:tab w:val="left" w:pos="8505"/>
        </w:tabs>
      </w:pPr>
      <w:r>
        <w:tab/>
        <w:t xml:space="preserve">    [</w:t>
      </w:r>
      <w:r w:rsidR="006C50EB">
        <w:t>4</w:t>
      </w:r>
      <w:r>
        <w:t>]</w:t>
      </w:r>
    </w:p>
    <w:p w14:paraId="30FCEA04" w14:textId="73521581" w:rsidR="00332B0D" w:rsidRDefault="00520574" w:rsidP="00332B0D">
      <w:pPr>
        <w:pStyle w:val="subquestion2"/>
      </w:pPr>
      <w:r>
        <w:rPr>
          <w:noProof/>
          <w:lang w:eastAsia="en-GB"/>
        </w:rPr>
        <w:drawing>
          <wp:anchor distT="0" distB="0" distL="114300" distR="114300" simplePos="0" relativeHeight="251659264" behindDoc="0" locked="0" layoutInCell="1" allowOverlap="1" wp14:anchorId="00463F74" wp14:editId="2F0FEDC0">
            <wp:simplePos x="0" y="0"/>
            <wp:positionH relativeFrom="column">
              <wp:posOffset>2580005</wp:posOffset>
            </wp:positionH>
            <wp:positionV relativeFrom="paragraph">
              <wp:posOffset>269240</wp:posOffset>
            </wp:positionV>
            <wp:extent cx="3426460" cy="4385945"/>
            <wp:effectExtent l="0" t="0" r="2540" b="8255"/>
            <wp:wrapTight wrapText="bothSides">
              <wp:wrapPolygon edited="0">
                <wp:start x="0" y="0"/>
                <wp:lineTo x="0" y="21516"/>
                <wp:lineTo x="21456" y="21516"/>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6460" cy="438594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1B1AB7">
        <w:rPr>
          <w:noProof/>
          <w:lang w:eastAsia="en-GB"/>
        </w:rPr>
        <w:drawing>
          <wp:anchor distT="0" distB="0" distL="114300" distR="114300" simplePos="0" relativeHeight="251657215" behindDoc="0" locked="0" layoutInCell="1" allowOverlap="1" wp14:anchorId="67016BBC" wp14:editId="6D4BEDB5">
            <wp:simplePos x="0" y="0"/>
            <wp:positionH relativeFrom="column">
              <wp:posOffset>-391795</wp:posOffset>
            </wp:positionH>
            <wp:positionV relativeFrom="paragraph">
              <wp:posOffset>154940</wp:posOffset>
            </wp:positionV>
            <wp:extent cx="3241675" cy="2171700"/>
            <wp:effectExtent l="0" t="0" r="9525" b="12700"/>
            <wp:wrapTight wrapText="bothSides">
              <wp:wrapPolygon edited="0">
                <wp:start x="0" y="0"/>
                <wp:lineTo x="0" y="21474"/>
                <wp:lineTo x="21494" y="21474"/>
                <wp:lineTo x="2149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1675" cy="2171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CD0E40A" w14:textId="66636572" w:rsidR="00332B0D" w:rsidRDefault="00332B0D" w:rsidP="00332B0D">
      <w:pPr>
        <w:pStyle w:val="question-sub"/>
        <w:tabs>
          <w:tab w:val="clear" w:pos="540"/>
          <w:tab w:val="left" w:pos="1560"/>
        </w:tabs>
        <w:spacing w:before="0"/>
        <w:ind w:left="704" w:firstLine="0"/>
        <w:jc w:val="right"/>
      </w:pPr>
      <w:r>
        <w:tab/>
      </w:r>
    </w:p>
    <w:p w14:paraId="4FC36469" w14:textId="77777777" w:rsidR="007B6C5A" w:rsidRDefault="007B6C5A">
      <w:pPr>
        <w:spacing w:before="0"/>
        <w:jc w:val="left"/>
        <w:rPr>
          <w:rFonts w:asciiTheme="minorHAnsi" w:hAnsiTheme="minorHAnsi"/>
        </w:rPr>
      </w:pPr>
    </w:p>
    <w:p w14:paraId="5A14F6F3" w14:textId="77777777" w:rsidR="00C7715E" w:rsidRDefault="00C7715E">
      <w:pPr>
        <w:spacing w:before="0"/>
        <w:jc w:val="left"/>
      </w:pPr>
    </w:p>
    <w:p w14:paraId="7152B7C5" w14:textId="77777777" w:rsidR="00C7715E" w:rsidRDefault="00C7715E">
      <w:pPr>
        <w:spacing w:before="0"/>
        <w:jc w:val="left"/>
      </w:pPr>
    </w:p>
    <w:p w14:paraId="0D60E533" w14:textId="77777777" w:rsidR="00C7715E" w:rsidRDefault="00C7715E">
      <w:pPr>
        <w:spacing w:before="0"/>
        <w:jc w:val="left"/>
      </w:pPr>
    </w:p>
    <w:p w14:paraId="594586E7" w14:textId="77777777" w:rsidR="00C7715E" w:rsidRDefault="00C7715E">
      <w:pPr>
        <w:spacing w:before="0"/>
        <w:jc w:val="left"/>
      </w:pPr>
    </w:p>
    <w:p w14:paraId="5B5540A8" w14:textId="77777777" w:rsidR="00C7715E" w:rsidRDefault="00C7715E">
      <w:pPr>
        <w:spacing w:before="0"/>
        <w:jc w:val="left"/>
      </w:pPr>
    </w:p>
    <w:p w14:paraId="709E46B8" w14:textId="77777777" w:rsidR="00C7715E" w:rsidRDefault="00C7715E">
      <w:pPr>
        <w:spacing w:before="0"/>
        <w:jc w:val="left"/>
      </w:pPr>
    </w:p>
    <w:p w14:paraId="030BEAF2" w14:textId="77777777" w:rsidR="00C7715E" w:rsidRDefault="00C7715E">
      <w:pPr>
        <w:spacing w:before="0"/>
        <w:jc w:val="left"/>
      </w:pPr>
    </w:p>
    <w:p w14:paraId="7B41012E" w14:textId="77777777" w:rsidR="00C7715E" w:rsidRDefault="00C7715E">
      <w:pPr>
        <w:spacing w:before="0"/>
        <w:jc w:val="left"/>
      </w:pPr>
    </w:p>
    <w:p w14:paraId="07D7358E" w14:textId="77777777" w:rsidR="00C7715E" w:rsidRDefault="00C7715E">
      <w:pPr>
        <w:spacing w:before="0"/>
        <w:jc w:val="left"/>
      </w:pPr>
    </w:p>
    <w:p w14:paraId="662E4C18" w14:textId="77777777" w:rsidR="00C7715E" w:rsidRDefault="00C7715E">
      <w:pPr>
        <w:spacing w:before="0"/>
        <w:jc w:val="left"/>
      </w:pPr>
    </w:p>
    <w:p w14:paraId="192A27D0" w14:textId="77777777" w:rsidR="00C7715E" w:rsidRDefault="00C7715E">
      <w:pPr>
        <w:spacing w:before="0"/>
        <w:jc w:val="left"/>
      </w:pPr>
    </w:p>
    <w:p w14:paraId="3BD3000C" w14:textId="040DD241" w:rsidR="00C7715E" w:rsidRDefault="00C7715E">
      <w:pPr>
        <w:spacing w:before="0"/>
        <w:jc w:val="left"/>
      </w:pPr>
      <w:r>
        <w:rPr>
          <w:color w:val="0000FF"/>
        </w:rPr>
        <w:t>(Students did well on this question.  Some students did not read the question carefully and waste time in provide the full Verilog code, when only the segment for state A is required. Nevertheless, most could answer this part very well.)</w:t>
      </w:r>
      <w:r w:rsidR="00332B0D">
        <w:br w:type="page"/>
      </w:r>
    </w:p>
    <w:p w14:paraId="44A12DF5" w14:textId="2AC5E4AC" w:rsidR="009F4063" w:rsidRDefault="000A33AB" w:rsidP="00F677B9">
      <w:pPr>
        <w:pStyle w:val="subques-subsub"/>
        <w:tabs>
          <w:tab w:val="clear" w:pos="1080"/>
          <w:tab w:val="left" w:pos="0"/>
        </w:tabs>
        <w:ind w:left="567" w:hanging="1134"/>
      </w:pPr>
      <w:r>
        <w:lastRenderedPageBreak/>
        <w:t>Q1</w:t>
      </w:r>
      <w:r>
        <w:tab/>
        <w:t>(e)</w:t>
      </w:r>
      <w:r>
        <w:tab/>
      </w:r>
      <w:r w:rsidR="001B1AB7">
        <w:t>This tests students’ understanding of DAC principles, terms and function.</w:t>
      </w:r>
    </w:p>
    <w:p w14:paraId="04E26544" w14:textId="77777777" w:rsidR="001B1AB7" w:rsidRDefault="001B1AB7" w:rsidP="00F677B9">
      <w:pPr>
        <w:pStyle w:val="subques-subsub"/>
        <w:tabs>
          <w:tab w:val="clear" w:pos="1080"/>
          <w:tab w:val="left" w:pos="0"/>
        </w:tabs>
        <w:ind w:left="567" w:hanging="1134"/>
      </w:pPr>
    </w:p>
    <w:p w14:paraId="7C539FD1" w14:textId="731B0384" w:rsidR="001B1AB7" w:rsidRDefault="001B1AB7" w:rsidP="00F677B9">
      <w:pPr>
        <w:pStyle w:val="subques-subsub"/>
        <w:tabs>
          <w:tab w:val="clear" w:pos="1080"/>
          <w:tab w:val="left" w:pos="0"/>
        </w:tabs>
        <w:ind w:left="567" w:hanging="1134"/>
      </w:pPr>
      <w:r>
        <w:tab/>
        <w:t>(i)</w:t>
      </w:r>
      <w:r>
        <w:tab/>
        <w:t>Basic bookwork.  The resistor network divides 5V into 1024 voltage values.  IN[9:0] is decoder into a one-hot code, which turns ON one of the 1024 switches to route the appropriate voltage from the resistor-divider to the input of the unity gain amplifier.  The decoder circuit takes the digital input and set the corresponding output BIT to 1 and the rest to 0 (one-hot code).</w:t>
      </w:r>
    </w:p>
    <w:p w14:paraId="46A03C28" w14:textId="1B04FAF4" w:rsidR="0087520B" w:rsidRDefault="001B1AB7" w:rsidP="0087520B">
      <w:pPr>
        <w:pStyle w:val="subques-subsub"/>
        <w:ind w:left="1087" w:firstLine="0"/>
        <w:jc w:val="right"/>
      </w:pPr>
      <w:r>
        <w:t xml:space="preserve"> </w:t>
      </w:r>
      <w:r w:rsidR="0087520B">
        <w:t>[</w:t>
      </w:r>
      <w:r w:rsidR="009E2F83">
        <w:t>2</w:t>
      </w:r>
      <w:r w:rsidR="0087520B">
        <w:t>]</w:t>
      </w:r>
    </w:p>
    <w:p w14:paraId="7D9DE659" w14:textId="50F0E881" w:rsidR="009E2F83" w:rsidRDefault="009E2F83" w:rsidP="009E2F83">
      <w:pPr>
        <w:pStyle w:val="subques-subsub"/>
        <w:tabs>
          <w:tab w:val="clear" w:pos="1080"/>
          <w:tab w:val="left" w:pos="0"/>
        </w:tabs>
        <w:ind w:left="567" w:hanging="1134"/>
      </w:pPr>
      <w:r>
        <w:tab/>
        <w:t>(ii)</w:t>
      </w:r>
      <w:r>
        <w:tab/>
        <w:t>Vout = 5 x (IN[9:0]+1) / 1025  (volts)</w:t>
      </w:r>
    </w:p>
    <w:p w14:paraId="2D9AE955" w14:textId="77777777" w:rsidR="009E2F83" w:rsidRDefault="009E2F83" w:rsidP="009E2F83">
      <w:pPr>
        <w:pStyle w:val="subques-subsub"/>
        <w:ind w:left="1087" w:firstLine="0"/>
        <w:jc w:val="right"/>
      </w:pPr>
      <w:r>
        <w:t xml:space="preserve"> [2]</w:t>
      </w:r>
    </w:p>
    <w:p w14:paraId="046A2DF3" w14:textId="4B8F904A" w:rsidR="009E2F83" w:rsidRDefault="009E2F83" w:rsidP="009E2F83">
      <w:pPr>
        <w:pStyle w:val="subques-subsub"/>
        <w:tabs>
          <w:tab w:val="clear" w:pos="1080"/>
          <w:tab w:val="left" w:pos="0"/>
        </w:tabs>
        <w:ind w:left="567" w:hanging="1134"/>
      </w:pPr>
      <w:r>
        <w:tab/>
        <w:t>(iii)</w:t>
      </w:r>
      <w:r>
        <w:tab/>
        <w:t>Range = 4.89mV to 4.995V,  resolution = 4.89mV</w:t>
      </w:r>
    </w:p>
    <w:p w14:paraId="78717746" w14:textId="77777777" w:rsidR="009E2F83" w:rsidRDefault="009E2F83" w:rsidP="009E2F83">
      <w:pPr>
        <w:pStyle w:val="subques-subsub"/>
        <w:ind w:left="1087" w:firstLine="0"/>
        <w:jc w:val="right"/>
      </w:pPr>
      <w:r>
        <w:t xml:space="preserve"> [2]</w:t>
      </w:r>
    </w:p>
    <w:p w14:paraId="531862C3" w14:textId="099F813D" w:rsidR="009E2F83" w:rsidRDefault="009E2F83" w:rsidP="009E2F83">
      <w:pPr>
        <w:pStyle w:val="subques-subsub"/>
        <w:tabs>
          <w:tab w:val="clear" w:pos="1080"/>
          <w:tab w:val="left" w:pos="0"/>
        </w:tabs>
        <w:ind w:left="567" w:hanging="1134"/>
      </w:pPr>
      <w:r>
        <w:tab/>
        <w:t>(iv)</w:t>
      </w:r>
      <w:r>
        <w:tab/>
        <w:t>IN = 10’b0100011010 = 10’h11a.  Therefore in decimal IN = 1*256 + 1*16 + 10 = 282.</w:t>
      </w:r>
    </w:p>
    <w:p w14:paraId="472DC2B9" w14:textId="147732BC" w:rsidR="009E2F83" w:rsidRDefault="009E2F83" w:rsidP="009E2F83">
      <w:pPr>
        <w:pStyle w:val="subques-subsub"/>
        <w:tabs>
          <w:tab w:val="clear" w:pos="1080"/>
          <w:tab w:val="left" w:pos="0"/>
        </w:tabs>
        <w:ind w:left="567" w:hanging="1134"/>
      </w:pPr>
      <w:r>
        <w:t xml:space="preserve"> </w:t>
      </w:r>
      <w:r>
        <w:tab/>
      </w:r>
      <w:r>
        <w:tab/>
        <w:t>Therefore SW</w:t>
      </w:r>
      <w:r w:rsidRPr="000E058E">
        <w:rPr>
          <w:sz w:val="28"/>
          <w:vertAlign w:val="subscript"/>
        </w:rPr>
        <w:t>282</w:t>
      </w:r>
      <w:r>
        <w:t xml:space="preserve"> is turned ON, and Vout = 5*(282+1)/1025 = 1.38V.</w:t>
      </w:r>
    </w:p>
    <w:p w14:paraId="6991C33B" w14:textId="77777777" w:rsidR="009E2F83" w:rsidRDefault="009E2F83" w:rsidP="009E2F83">
      <w:pPr>
        <w:pStyle w:val="subques-subsub"/>
        <w:ind w:left="1087" w:firstLine="0"/>
        <w:jc w:val="right"/>
      </w:pPr>
      <w:r>
        <w:t xml:space="preserve"> [2]</w:t>
      </w:r>
    </w:p>
    <w:p w14:paraId="2147C941" w14:textId="77777777" w:rsidR="00C7715E" w:rsidRDefault="00C7715E" w:rsidP="009E2F83">
      <w:pPr>
        <w:pStyle w:val="subques-subsub"/>
        <w:ind w:left="1087" w:firstLine="0"/>
        <w:jc w:val="right"/>
      </w:pPr>
    </w:p>
    <w:p w14:paraId="5A007A95" w14:textId="294B9E5B" w:rsidR="00C7715E" w:rsidRPr="00C7715E" w:rsidRDefault="00C7715E" w:rsidP="00C7715E">
      <w:pPr>
        <w:pStyle w:val="subques-subsub"/>
        <w:tabs>
          <w:tab w:val="clear" w:pos="1080"/>
          <w:tab w:val="left" w:pos="426"/>
        </w:tabs>
        <w:ind w:left="567" w:firstLine="0"/>
        <w:jc w:val="left"/>
        <w:rPr>
          <w:color w:val="0000FF"/>
        </w:rPr>
      </w:pPr>
      <w:r>
        <w:rPr>
          <w:color w:val="0000FF"/>
        </w:rPr>
        <w:t>(Those who can answer this question got perfect marks. It is perhaps the easiest question in the whole paper.)</w:t>
      </w:r>
    </w:p>
    <w:p w14:paraId="7DEF0E59" w14:textId="77777777" w:rsidR="009A1968" w:rsidRDefault="009A1968" w:rsidP="007B6C5A">
      <w:pPr>
        <w:pStyle w:val="subsubquest"/>
      </w:pPr>
    </w:p>
    <w:p w14:paraId="59B1F3FA" w14:textId="3267B624" w:rsidR="00D67E1C" w:rsidRDefault="00D67E1C">
      <w:pPr>
        <w:spacing w:before="0"/>
        <w:jc w:val="left"/>
        <w:rPr>
          <w:rFonts w:asciiTheme="minorHAnsi" w:hAnsiTheme="minorHAnsi"/>
        </w:rPr>
      </w:pPr>
      <w:r>
        <w:rPr>
          <w:rFonts w:asciiTheme="minorHAnsi" w:hAnsiTheme="minorHAnsi"/>
        </w:rPr>
        <w:br w:type="page"/>
      </w:r>
    </w:p>
    <w:p w14:paraId="1B0CE8FB" w14:textId="77777777" w:rsidR="00E16B85" w:rsidRDefault="007C43A6" w:rsidP="00E16B85">
      <w:pPr>
        <w:pStyle w:val="subquestion2"/>
        <w:tabs>
          <w:tab w:val="clear" w:pos="1080"/>
          <w:tab w:val="left" w:pos="567"/>
        </w:tabs>
        <w:ind w:left="426" w:hanging="426"/>
      </w:pPr>
      <w:r>
        <w:lastRenderedPageBreak/>
        <w:t>Q2</w:t>
      </w:r>
      <w:r>
        <w:tab/>
        <w:t>This question tests student</w:t>
      </w:r>
      <w:r w:rsidR="00E16B85">
        <w:t>s’ ability to walk through the working of a reasonably complex digital circuit, then derive its function.  It also tests students’ understanding of how circuits could be implemented on FPGAs, and the resources that would be used.  Finally it tests students’ ability to estimate how fast the circuit might work.</w:t>
      </w:r>
    </w:p>
    <w:p w14:paraId="5554C7EA" w14:textId="77777777" w:rsidR="00E16B85" w:rsidRDefault="00E16B85" w:rsidP="00E16B85">
      <w:pPr>
        <w:pStyle w:val="subquestion2"/>
        <w:tabs>
          <w:tab w:val="clear" w:pos="1080"/>
          <w:tab w:val="left" w:pos="567"/>
        </w:tabs>
        <w:ind w:left="426" w:hanging="426"/>
      </w:pPr>
    </w:p>
    <w:p w14:paraId="170AC03C" w14:textId="5EBD407B" w:rsidR="00E16B85" w:rsidRDefault="00E16B85" w:rsidP="00E16B85">
      <w:pPr>
        <w:pStyle w:val="subquestion2"/>
        <w:tabs>
          <w:tab w:val="clear" w:pos="1080"/>
          <w:tab w:val="left" w:pos="567"/>
        </w:tabs>
        <w:ind w:left="426" w:hanging="426"/>
      </w:pPr>
      <w:r>
        <w:t>(</w:t>
      </w:r>
      <w:r w:rsidR="00421489">
        <w:t>a</w:t>
      </w:r>
      <w:r>
        <w:t>)</w:t>
      </w:r>
      <w:r>
        <w:tab/>
      </w:r>
      <w:r w:rsidR="0095452C">
        <w:t>At the end of each clock cycle, Q3:0 = (Q3:0 mod 8) + 3.  Hence we get:</w:t>
      </w:r>
    </w:p>
    <w:p w14:paraId="4F7A8F82" w14:textId="35F3235A" w:rsidR="007749C6" w:rsidRDefault="00E16B85" w:rsidP="00E16B85">
      <w:pPr>
        <w:pStyle w:val="subquestion2"/>
        <w:tabs>
          <w:tab w:val="clear" w:pos="1080"/>
          <w:tab w:val="left" w:pos="567"/>
        </w:tabs>
        <w:ind w:left="426" w:hanging="426"/>
      </w:pPr>
      <w:r>
        <w:rPr>
          <w:noProof/>
          <w:lang w:eastAsia="en-GB"/>
        </w:rPr>
        <w:drawing>
          <wp:inline distT="0" distB="0" distL="0" distR="0" wp14:anchorId="493438C0" wp14:editId="2F0C5C46">
            <wp:extent cx="5747385" cy="1148081"/>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7385" cy="1148081"/>
                    </a:xfrm>
                    <a:prstGeom prst="rect">
                      <a:avLst/>
                    </a:prstGeom>
                    <a:noFill/>
                    <a:ln>
                      <a:noFill/>
                    </a:ln>
                  </pic:spPr>
                </pic:pic>
              </a:graphicData>
            </a:graphic>
          </wp:inline>
        </w:drawing>
      </w:r>
      <w:r w:rsidR="007C43A6">
        <w:t xml:space="preserve"> </w:t>
      </w:r>
    </w:p>
    <w:p w14:paraId="678340A3" w14:textId="650A3DAD" w:rsidR="00D7355C" w:rsidRDefault="00D7355C" w:rsidP="00D7355C">
      <w:pPr>
        <w:tabs>
          <w:tab w:val="left" w:pos="284"/>
          <w:tab w:val="left" w:pos="709"/>
          <w:tab w:val="left" w:pos="993"/>
          <w:tab w:val="left" w:pos="8364"/>
        </w:tabs>
        <w:spacing w:before="0"/>
        <w:ind w:left="720"/>
        <w:jc w:val="right"/>
        <w:rPr>
          <w:rStyle w:val="questionChar"/>
        </w:rPr>
      </w:pPr>
      <w:r>
        <w:rPr>
          <w:rStyle w:val="questionChar"/>
        </w:rPr>
        <w:tab/>
        <w:t>[</w:t>
      </w:r>
      <w:r w:rsidR="00E16B85">
        <w:rPr>
          <w:rStyle w:val="questionChar"/>
        </w:rPr>
        <w:t>10</w:t>
      </w:r>
      <w:r>
        <w:rPr>
          <w:rStyle w:val="questionChar"/>
        </w:rPr>
        <w:t>]</w:t>
      </w:r>
    </w:p>
    <w:p w14:paraId="1FD2BA89" w14:textId="763320C5" w:rsidR="0095452C" w:rsidRDefault="00E16B85" w:rsidP="00A81CB5">
      <w:pPr>
        <w:pStyle w:val="subquestion2"/>
        <w:tabs>
          <w:tab w:val="clear" w:pos="1080"/>
          <w:tab w:val="left" w:pos="567"/>
        </w:tabs>
        <w:ind w:left="426" w:hanging="426"/>
      </w:pPr>
      <w:r>
        <w:t>(</w:t>
      </w:r>
      <w:r w:rsidR="00421489">
        <w:t>b</w:t>
      </w:r>
      <w:r>
        <w:t>)</w:t>
      </w:r>
      <w:r>
        <w:tab/>
      </w:r>
      <w:r w:rsidR="00A81CB5">
        <w:t>Q3:0 (initial) = 0, sequence of Q3:0 is 0, 3, 6, 9, 4, …</w:t>
      </w:r>
    </w:p>
    <w:p w14:paraId="1F2F67EE" w14:textId="6275F2F1" w:rsidR="00A81CB5" w:rsidRDefault="00A81CB5" w:rsidP="00A81CB5">
      <w:pPr>
        <w:pStyle w:val="subquestion2"/>
        <w:tabs>
          <w:tab w:val="clear" w:pos="1080"/>
          <w:tab w:val="left" w:pos="567"/>
        </w:tabs>
        <w:ind w:left="426" w:hanging="426"/>
      </w:pPr>
      <w:r>
        <w:tab/>
        <w:t>Q3:0 (initial) = 1, sequence of Q3:0 is 1, 4, …</w:t>
      </w:r>
    </w:p>
    <w:p w14:paraId="2251AD72" w14:textId="61DA464C" w:rsidR="00A81CB5" w:rsidRDefault="00A81CB5" w:rsidP="00A81CB5">
      <w:pPr>
        <w:pStyle w:val="subquestion2"/>
        <w:tabs>
          <w:tab w:val="clear" w:pos="1080"/>
          <w:tab w:val="left" w:pos="567"/>
        </w:tabs>
        <w:ind w:left="426" w:hanging="426"/>
      </w:pPr>
      <w:r>
        <w:tab/>
        <w:t>Q3:0 (initial) = 2, sequence of Q3:0 is 2, 5, 8, 3, 3, 6, 9, 4, …</w:t>
      </w:r>
    </w:p>
    <w:p w14:paraId="2CF02614" w14:textId="4B5AF268" w:rsidR="00A81CB5" w:rsidRDefault="00A81CB5" w:rsidP="00A81CB5">
      <w:pPr>
        <w:pStyle w:val="subquestion2"/>
        <w:tabs>
          <w:tab w:val="clear" w:pos="1080"/>
          <w:tab w:val="left" w:pos="567"/>
        </w:tabs>
        <w:ind w:left="426" w:hanging="426"/>
      </w:pPr>
      <w:r>
        <w:tab/>
        <w:t>Q3:0 (initial) = 3</w:t>
      </w:r>
      <w:r w:rsidR="00421489">
        <w:t xml:space="preserve"> and 6 are both </w:t>
      </w:r>
      <w:r>
        <w:t>a subset of Q3:0 = 0</w:t>
      </w:r>
    </w:p>
    <w:p w14:paraId="50CC9535" w14:textId="7B126B9A" w:rsidR="00A81CB5" w:rsidRDefault="00A81CB5" w:rsidP="00A81CB5">
      <w:pPr>
        <w:pStyle w:val="subquestion2"/>
        <w:tabs>
          <w:tab w:val="clear" w:pos="1080"/>
          <w:tab w:val="left" w:pos="567"/>
        </w:tabs>
        <w:ind w:left="426" w:hanging="426"/>
      </w:pPr>
      <w:r>
        <w:tab/>
        <w:t>Q3:0 (initial) = 5 is a subset of Q3:0 = 2</w:t>
      </w:r>
    </w:p>
    <w:p w14:paraId="66FB4680" w14:textId="6CF394D2" w:rsidR="00A81CB5" w:rsidRDefault="00421489" w:rsidP="00A81CB5">
      <w:pPr>
        <w:pStyle w:val="subquestion2"/>
        <w:tabs>
          <w:tab w:val="clear" w:pos="1080"/>
          <w:tab w:val="left" w:pos="567"/>
        </w:tabs>
        <w:ind w:left="426" w:hanging="426"/>
      </w:pPr>
      <w:r>
        <w:tab/>
        <w:t>Therefore all cases ended up with the same repetitive cycle as Q3:0 = 4.</w:t>
      </w:r>
    </w:p>
    <w:p w14:paraId="04A7A2E4" w14:textId="78E02DEE" w:rsidR="0095452C" w:rsidRDefault="0095452C" w:rsidP="0095452C">
      <w:pPr>
        <w:tabs>
          <w:tab w:val="left" w:pos="284"/>
          <w:tab w:val="left" w:pos="709"/>
          <w:tab w:val="left" w:pos="993"/>
          <w:tab w:val="left" w:pos="8364"/>
        </w:tabs>
        <w:spacing w:before="0"/>
        <w:ind w:left="720"/>
        <w:jc w:val="right"/>
        <w:rPr>
          <w:rStyle w:val="questionChar"/>
        </w:rPr>
      </w:pPr>
      <w:r>
        <w:rPr>
          <w:rStyle w:val="questionChar"/>
        </w:rPr>
        <w:tab/>
        <w:t>[</w:t>
      </w:r>
      <w:r w:rsidR="00421489">
        <w:rPr>
          <w:rStyle w:val="questionChar"/>
        </w:rPr>
        <w:t>5</w:t>
      </w:r>
      <w:r>
        <w:rPr>
          <w:rStyle w:val="questionChar"/>
        </w:rPr>
        <w:t>]</w:t>
      </w:r>
    </w:p>
    <w:p w14:paraId="158728A1" w14:textId="1D15DC17" w:rsidR="0095452C" w:rsidRDefault="0095452C" w:rsidP="0095452C">
      <w:pPr>
        <w:pStyle w:val="subquestion2"/>
        <w:tabs>
          <w:tab w:val="clear" w:pos="1080"/>
          <w:tab w:val="left" w:pos="567"/>
        </w:tabs>
        <w:ind w:left="426" w:hanging="426"/>
      </w:pPr>
      <w:r>
        <w:t>(</w:t>
      </w:r>
      <w:r w:rsidR="00421489">
        <w:t>c</w:t>
      </w:r>
      <w:r>
        <w:t>)</w:t>
      </w:r>
      <w:r>
        <w:tab/>
        <w:t>Looking at (i), it is clear that Q3:0 repeats itse</w:t>
      </w:r>
      <w:r w:rsidR="00B8563C">
        <w:t xml:space="preserve">lf after 8 cycles and produces </w:t>
      </w:r>
      <w:r>
        <w:t>3 pulses on Q3.  Therefore average frequency of Q3 is (3/8) x 50MHz = 18.75MHz.</w:t>
      </w:r>
    </w:p>
    <w:p w14:paraId="7565B197" w14:textId="1CB55C15" w:rsidR="0095452C" w:rsidRDefault="0095452C" w:rsidP="0095452C">
      <w:pPr>
        <w:pStyle w:val="subquestion2"/>
        <w:tabs>
          <w:tab w:val="clear" w:pos="1080"/>
          <w:tab w:val="left" w:pos="567"/>
        </w:tabs>
        <w:ind w:left="426" w:hanging="426"/>
      </w:pPr>
      <w:r>
        <w:tab/>
        <w:t xml:space="preserve">X3 has a frequency one </w:t>
      </w:r>
      <w:r w:rsidR="00B8563C">
        <w:t>sixteenth</w:t>
      </w:r>
      <w:r>
        <w:t xml:space="preserve"> of Q3, therefore its average frequency is 18.75/16 = 1.172MHz.</w:t>
      </w:r>
    </w:p>
    <w:p w14:paraId="595AEBF5" w14:textId="32A832C8" w:rsidR="0095452C" w:rsidRDefault="0095452C" w:rsidP="0095452C">
      <w:pPr>
        <w:tabs>
          <w:tab w:val="left" w:pos="284"/>
          <w:tab w:val="left" w:pos="709"/>
          <w:tab w:val="left" w:pos="993"/>
          <w:tab w:val="left" w:pos="8364"/>
        </w:tabs>
        <w:spacing w:before="0"/>
        <w:ind w:left="720"/>
        <w:jc w:val="right"/>
        <w:rPr>
          <w:rStyle w:val="questionChar"/>
        </w:rPr>
      </w:pPr>
      <w:r>
        <w:rPr>
          <w:rStyle w:val="questionChar"/>
        </w:rPr>
        <w:tab/>
        <w:t>[</w:t>
      </w:r>
      <w:r w:rsidR="00421489">
        <w:rPr>
          <w:rStyle w:val="questionChar"/>
        </w:rPr>
        <w:t>5</w:t>
      </w:r>
      <w:r>
        <w:rPr>
          <w:rStyle w:val="questionChar"/>
        </w:rPr>
        <w:t>]</w:t>
      </w:r>
    </w:p>
    <w:p w14:paraId="41CD7748" w14:textId="4FA763EE" w:rsidR="00421489" w:rsidRDefault="00421489" w:rsidP="00421489">
      <w:pPr>
        <w:pStyle w:val="subquestion2"/>
        <w:tabs>
          <w:tab w:val="clear" w:pos="1080"/>
          <w:tab w:val="left" w:pos="567"/>
        </w:tabs>
        <w:ind w:left="426" w:hanging="426"/>
      </w:pPr>
      <w:r>
        <w:t>(d)</w:t>
      </w:r>
      <w:r>
        <w:tab/>
      </w:r>
    </w:p>
    <w:p w14:paraId="240A2665" w14:textId="727AF76F" w:rsidR="00421489" w:rsidRDefault="00421489" w:rsidP="00421489">
      <w:pPr>
        <w:pStyle w:val="subquestion2"/>
        <w:tabs>
          <w:tab w:val="clear" w:pos="1080"/>
          <w:tab w:val="left" w:pos="567"/>
        </w:tabs>
        <w:ind w:left="426" w:hanging="426"/>
      </w:pPr>
      <w:r>
        <w:tab/>
        <w:t>M1:  3 LEs  (each LE can do one bit adder)</w:t>
      </w:r>
    </w:p>
    <w:p w14:paraId="72734FD0" w14:textId="2D87314F" w:rsidR="00421489" w:rsidRDefault="00421489" w:rsidP="00421489">
      <w:pPr>
        <w:pStyle w:val="subquestion2"/>
        <w:tabs>
          <w:tab w:val="clear" w:pos="1080"/>
          <w:tab w:val="left" w:pos="567"/>
        </w:tabs>
        <w:ind w:left="426" w:hanging="426"/>
      </w:pPr>
      <w:r>
        <w:tab/>
        <w:t>M2:  Since each LE also has a D-FF, M2 is part of M1 LEs</w:t>
      </w:r>
    </w:p>
    <w:p w14:paraId="367B676F" w14:textId="3725342D" w:rsidR="00421489" w:rsidRDefault="00421489" w:rsidP="00421489">
      <w:pPr>
        <w:pStyle w:val="subquestion2"/>
        <w:tabs>
          <w:tab w:val="clear" w:pos="1080"/>
          <w:tab w:val="left" w:pos="567"/>
        </w:tabs>
        <w:ind w:left="426" w:hanging="426"/>
      </w:pPr>
      <w:r>
        <w:tab/>
        <w:t>M3: Each counter bit requires one LE, therefore 4 LEs</w:t>
      </w:r>
    </w:p>
    <w:p w14:paraId="294F7598" w14:textId="56610C36" w:rsidR="00421489" w:rsidRDefault="00421489" w:rsidP="00421489">
      <w:pPr>
        <w:pStyle w:val="subquestion2"/>
        <w:tabs>
          <w:tab w:val="clear" w:pos="1080"/>
          <w:tab w:val="left" w:pos="567"/>
        </w:tabs>
        <w:ind w:left="426" w:hanging="426"/>
      </w:pPr>
      <w:r>
        <w:tab/>
        <w:t>Total LE usage is 7.</w:t>
      </w:r>
    </w:p>
    <w:p w14:paraId="0265EC56" w14:textId="7B433F84" w:rsidR="00421489" w:rsidRDefault="00421489" w:rsidP="00421489">
      <w:pPr>
        <w:tabs>
          <w:tab w:val="left" w:pos="284"/>
          <w:tab w:val="left" w:pos="709"/>
          <w:tab w:val="left" w:pos="993"/>
          <w:tab w:val="left" w:pos="8364"/>
        </w:tabs>
        <w:spacing w:before="0"/>
        <w:ind w:left="720"/>
        <w:jc w:val="right"/>
        <w:rPr>
          <w:rStyle w:val="questionChar"/>
        </w:rPr>
      </w:pPr>
      <w:r>
        <w:rPr>
          <w:rStyle w:val="questionChar"/>
        </w:rPr>
        <w:tab/>
        <w:t>[5]</w:t>
      </w:r>
    </w:p>
    <w:p w14:paraId="4EAFE72F" w14:textId="57A7440D" w:rsidR="00421489" w:rsidRDefault="00421489" w:rsidP="00421489">
      <w:pPr>
        <w:pStyle w:val="subquestion2"/>
        <w:tabs>
          <w:tab w:val="clear" w:pos="1080"/>
          <w:tab w:val="left" w:pos="567"/>
        </w:tabs>
        <w:ind w:left="426" w:hanging="426"/>
      </w:pPr>
      <w:r>
        <w:lastRenderedPageBreak/>
        <w:t>(e)</w:t>
      </w:r>
      <w:r>
        <w:tab/>
      </w:r>
    </w:p>
    <w:p w14:paraId="15CC3918" w14:textId="26BD4220" w:rsidR="00306C80" w:rsidRDefault="00421489" w:rsidP="00421489">
      <w:pPr>
        <w:pStyle w:val="subquestion2"/>
        <w:tabs>
          <w:tab w:val="clear" w:pos="1080"/>
          <w:tab w:val="left" w:pos="567"/>
        </w:tabs>
        <w:ind w:left="426" w:hanging="426"/>
      </w:pPr>
      <w:r>
        <w:tab/>
      </w:r>
      <w:r w:rsidR="00306C80">
        <w:t>Assumption is that CTR4 is not he critical component to determine operating frequency.  Not knowing exactly what’s inside CTR4, that’s the only assumption one can make.</w:t>
      </w:r>
    </w:p>
    <w:p w14:paraId="723DC3A6" w14:textId="42758773" w:rsidR="00421489" w:rsidRDefault="00306C80" w:rsidP="00421489">
      <w:pPr>
        <w:pStyle w:val="subquestion2"/>
        <w:tabs>
          <w:tab w:val="clear" w:pos="1080"/>
          <w:tab w:val="left" w:pos="567"/>
        </w:tabs>
        <w:ind w:left="426" w:hanging="426"/>
      </w:pPr>
      <w:r>
        <w:tab/>
        <w:t xml:space="preserve">The adder has 3 bits to </w:t>
      </w:r>
      <w:r w:rsidR="00A66702">
        <w:t>propagate</w:t>
      </w:r>
      <w:r>
        <w:t>.</w:t>
      </w:r>
      <w:r w:rsidR="00421489">
        <w:t xml:space="preserve">  Therefore the worst-case delay is:  t</w:t>
      </w:r>
      <w:r w:rsidR="00421489" w:rsidRPr="00421489">
        <w:rPr>
          <w:sz w:val="22"/>
          <w:vertAlign w:val="subscript"/>
        </w:rPr>
        <w:t>cq</w:t>
      </w:r>
      <w:r w:rsidR="00421489">
        <w:t xml:space="preserve"> + </w:t>
      </w:r>
      <w:r>
        <w:t>3*</w:t>
      </w:r>
      <w:r w:rsidR="00421489">
        <w:t>t</w:t>
      </w:r>
      <w:r w:rsidR="00421489" w:rsidRPr="00421489">
        <w:rPr>
          <w:vertAlign w:val="subscript"/>
        </w:rPr>
        <w:t xml:space="preserve">lut </w:t>
      </w:r>
      <w:r w:rsidR="00421489">
        <w:t>+ t</w:t>
      </w:r>
      <w:r w:rsidR="00421489" w:rsidRPr="00421489">
        <w:rPr>
          <w:vertAlign w:val="subscript"/>
        </w:rPr>
        <w:t>su</w:t>
      </w:r>
      <w:r w:rsidR="00421489">
        <w:t xml:space="preserve"> = </w:t>
      </w:r>
      <w:r>
        <w:t>0.1 + 3*</w:t>
      </w:r>
      <w:r w:rsidR="00421489">
        <w:t>0.25 + 0.</w:t>
      </w:r>
      <w:r>
        <w:t>0</w:t>
      </w:r>
      <w:r w:rsidR="00421489">
        <w:t xml:space="preserve">8 = </w:t>
      </w:r>
      <w:r>
        <w:t>0.93</w:t>
      </w:r>
      <w:r w:rsidR="00421489">
        <w:t xml:space="preserve">.  Therefore this circuit can work up to </w:t>
      </w:r>
      <w:r>
        <w:t>1075</w:t>
      </w:r>
      <w:r w:rsidR="00421489">
        <w:t>MHz.  Hold time does not matter.</w:t>
      </w:r>
    </w:p>
    <w:p w14:paraId="31DA2AA8" w14:textId="632B34BD" w:rsidR="00A66702" w:rsidRDefault="00A66702" w:rsidP="00421489">
      <w:pPr>
        <w:pStyle w:val="subquestion2"/>
        <w:tabs>
          <w:tab w:val="clear" w:pos="1080"/>
          <w:tab w:val="left" w:pos="567"/>
        </w:tabs>
        <w:ind w:left="426" w:hanging="426"/>
      </w:pPr>
      <w:r>
        <w:tab/>
        <w:t>Further, we also use CO from the adder to drive M2, therefore students may assume 4 * t</w:t>
      </w:r>
      <w:r w:rsidRPr="00A66702">
        <w:rPr>
          <w:vertAlign w:val="subscript"/>
        </w:rPr>
        <w:t>lut</w:t>
      </w:r>
      <w:r>
        <w:t xml:space="preserve"> delay, which is also acceptable.  In which case the total worst-case delay is 1.18ns and max freq = 847.5Hz.  Both answers are acceptable.</w:t>
      </w:r>
    </w:p>
    <w:p w14:paraId="46879BEF" w14:textId="3DFC4741" w:rsidR="00421489" w:rsidRDefault="00421489" w:rsidP="00421489">
      <w:pPr>
        <w:tabs>
          <w:tab w:val="left" w:pos="284"/>
          <w:tab w:val="left" w:pos="709"/>
          <w:tab w:val="left" w:pos="993"/>
          <w:tab w:val="left" w:pos="8364"/>
        </w:tabs>
        <w:spacing w:before="0"/>
        <w:ind w:left="720"/>
        <w:jc w:val="right"/>
        <w:rPr>
          <w:rStyle w:val="questionChar"/>
          <w:color w:val="0000FF"/>
        </w:rPr>
      </w:pPr>
      <w:r>
        <w:rPr>
          <w:rStyle w:val="questionChar"/>
        </w:rPr>
        <w:tab/>
        <w:t>[5]</w:t>
      </w:r>
    </w:p>
    <w:p w14:paraId="1EAC9AF1" w14:textId="77777777" w:rsidR="00217167" w:rsidRDefault="00217167">
      <w:pPr>
        <w:spacing w:before="0"/>
        <w:jc w:val="left"/>
        <w:rPr>
          <w:rStyle w:val="questionChar"/>
          <w:color w:val="0000FF"/>
        </w:rPr>
      </w:pPr>
      <w:r>
        <w:rPr>
          <w:rStyle w:val="questionChar"/>
          <w:color w:val="0000FF"/>
        </w:rPr>
        <w:br w:type="page"/>
      </w:r>
    </w:p>
    <w:p w14:paraId="12464BE7" w14:textId="0E56B08D" w:rsidR="00217167" w:rsidRPr="00217167" w:rsidRDefault="00217167" w:rsidP="00217167">
      <w:pPr>
        <w:tabs>
          <w:tab w:val="left" w:pos="284"/>
          <w:tab w:val="left" w:pos="709"/>
          <w:tab w:val="left" w:pos="993"/>
          <w:tab w:val="left" w:pos="8364"/>
        </w:tabs>
        <w:spacing w:before="0"/>
        <w:ind w:left="720"/>
        <w:jc w:val="left"/>
        <w:rPr>
          <w:rStyle w:val="questionChar"/>
          <w:color w:val="0000FF"/>
        </w:rPr>
      </w:pPr>
      <w:r>
        <w:rPr>
          <w:rStyle w:val="questionChar"/>
          <w:color w:val="0000FF"/>
        </w:rPr>
        <w:lastRenderedPageBreak/>
        <w:t>(Most student could do part a) well. Some students managed a perfect score on the other parts of the question.  Therefore this question is definitely “do-able”.  The other parts of the questions achieved the goal of separate those with depth of understanding from those who did not. Overall, students did well on this question.)</w:t>
      </w:r>
    </w:p>
    <w:p w14:paraId="39723B59" w14:textId="7B21532C" w:rsidR="00CD02DD" w:rsidRDefault="00CD02DD">
      <w:pPr>
        <w:spacing w:before="0"/>
        <w:jc w:val="left"/>
      </w:pPr>
      <w:r>
        <w:br w:type="page"/>
      </w:r>
    </w:p>
    <w:p w14:paraId="039D4611" w14:textId="70E09AA8" w:rsidR="00CD02DD" w:rsidRDefault="00CD02DD" w:rsidP="00F677B9">
      <w:pPr>
        <w:pStyle w:val="subquestion2"/>
        <w:tabs>
          <w:tab w:val="clear" w:pos="1080"/>
          <w:tab w:val="left" w:pos="567"/>
        </w:tabs>
        <w:ind w:left="426" w:hanging="426"/>
      </w:pPr>
      <w:r>
        <w:lastRenderedPageBreak/>
        <w:t>Q3</w:t>
      </w:r>
      <w:r>
        <w:tab/>
        <w:t>This question tests student</w:t>
      </w:r>
      <w:r w:rsidR="002F1917">
        <w:t>s’ understanding of interfacing between two systems and how to analyse and design a more complex FSM.</w:t>
      </w:r>
    </w:p>
    <w:p w14:paraId="739A048E" w14:textId="63230D49" w:rsidR="002F1917" w:rsidRDefault="002F1917" w:rsidP="00F677B9">
      <w:pPr>
        <w:pStyle w:val="subquestion2"/>
        <w:tabs>
          <w:tab w:val="clear" w:pos="1080"/>
          <w:tab w:val="left" w:pos="567"/>
        </w:tabs>
        <w:ind w:left="426" w:hanging="426"/>
      </w:pPr>
      <w:r>
        <w:tab/>
        <w:t>(a)</w:t>
      </w:r>
    </w:p>
    <w:p w14:paraId="52C18D53" w14:textId="7A5DB30B" w:rsidR="002F1917" w:rsidRDefault="000D373A" w:rsidP="000D373A">
      <w:pPr>
        <w:pStyle w:val="subquestion2"/>
        <w:tabs>
          <w:tab w:val="clear" w:pos="1080"/>
          <w:tab w:val="left" w:pos="567"/>
        </w:tabs>
        <w:ind w:left="426" w:hanging="426"/>
        <w:jc w:val="center"/>
        <w:rPr>
          <w:rStyle w:val="questionChar"/>
        </w:rPr>
      </w:pPr>
      <w:r>
        <w:rPr>
          <w:noProof/>
          <w:lang w:eastAsia="en-GB"/>
        </w:rPr>
        <w:drawing>
          <wp:inline distT="0" distB="0" distL="0" distR="0" wp14:anchorId="58A2E3BB" wp14:editId="645C5346">
            <wp:extent cx="3821928" cy="1771609"/>
            <wp:effectExtent l="0" t="0" r="0" b="698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4037" cy="1772587"/>
                    </a:xfrm>
                    <a:prstGeom prst="rect">
                      <a:avLst/>
                    </a:prstGeom>
                    <a:noFill/>
                    <a:ln>
                      <a:noFill/>
                    </a:ln>
                  </pic:spPr>
                </pic:pic>
              </a:graphicData>
            </a:graphic>
          </wp:inline>
        </w:drawing>
      </w:r>
    </w:p>
    <w:p w14:paraId="502172DF" w14:textId="687396B3" w:rsidR="00CD02DD" w:rsidRDefault="00CD02DD" w:rsidP="00CD02DD">
      <w:pPr>
        <w:pStyle w:val="subquestion2"/>
        <w:tabs>
          <w:tab w:val="clear" w:pos="1080"/>
          <w:tab w:val="clear" w:pos="9923"/>
          <w:tab w:val="left" w:pos="567"/>
          <w:tab w:val="right" w:pos="9072"/>
        </w:tabs>
        <w:ind w:left="780"/>
        <w:rPr>
          <w:rStyle w:val="questionChar"/>
        </w:rPr>
      </w:pPr>
      <w:r>
        <w:rPr>
          <w:rStyle w:val="questionChar"/>
        </w:rPr>
        <w:tab/>
        <w:t>[</w:t>
      </w:r>
      <w:r w:rsidR="007E5CE5">
        <w:rPr>
          <w:rStyle w:val="questionChar"/>
        </w:rPr>
        <w:t>1</w:t>
      </w:r>
      <w:r w:rsidR="00E62F0A">
        <w:rPr>
          <w:rStyle w:val="questionChar"/>
        </w:rPr>
        <w:t>5</w:t>
      </w:r>
      <w:r>
        <w:rPr>
          <w:rStyle w:val="questionChar"/>
        </w:rPr>
        <w:t>]</w:t>
      </w:r>
    </w:p>
    <w:p w14:paraId="257E0B02" w14:textId="357334E4" w:rsidR="000D373A" w:rsidRDefault="000D373A" w:rsidP="000D373A">
      <w:pPr>
        <w:pStyle w:val="subquestion2"/>
        <w:tabs>
          <w:tab w:val="clear" w:pos="1080"/>
          <w:tab w:val="clear" w:pos="9923"/>
          <w:tab w:val="left" w:pos="851"/>
          <w:tab w:val="right" w:pos="9072"/>
        </w:tabs>
        <w:ind w:left="851" w:hanging="425"/>
        <w:rPr>
          <w:rStyle w:val="questionChar"/>
        </w:rPr>
      </w:pPr>
      <w:r>
        <w:rPr>
          <w:rStyle w:val="questionChar"/>
        </w:rPr>
        <w:t>(b)   Assumption is that REQ_A remains high and GNT_B is asserted as soon as REQ_B goes high. Under this circumstance, new data is transferred every two clock cycles.</w:t>
      </w:r>
    </w:p>
    <w:p w14:paraId="6E1357B9" w14:textId="4285FC24" w:rsidR="000D373A" w:rsidRDefault="000D373A" w:rsidP="00D33DFA">
      <w:pPr>
        <w:pStyle w:val="subquestion2"/>
        <w:tabs>
          <w:tab w:val="clear" w:pos="1080"/>
          <w:tab w:val="clear" w:pos="9923"/>
          <w:tab w:val="left" w:pos="567"/>
          <w:tab w:val="right" w:pos="9072"/>
        </w:tabs>
        <w:ind w:left="780"/>
        <w:jc w:val="center"/>
        <w:rPr>
          <w:rStyle w:val="questionChar"/>
        </w:rPr>
      </w:pPr>
      <w:r>
        <w:rPr>
          <w:noProof/>
          <w:lang w:eastAsia="en-GB"/>
        </w:rPr>
        <w:drawing>
          <wp:inline distT="0" distB="0" distL="0" distR="0" wp14:anchorId="2CED9FFC" wp14:editId="70943DE7">
            <wp:extent cx="2834824" cy="1805940"/>
            <wp:effectExtent l="0" t="0" r="10160" b="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6085" cy="1806743"/>
                    </a:xfrm>
                    <a:prstGeom prst="rect">
                      <a:avLst/>
                    </a:prstGeom>
                    <a:noFill/>
                    <a:ln>
                      <a:noFill/>
                    </a:ln>
                  </pic:spPr>
                </pic:pic>
              </a:graphicData>
            </a:graphic>
          </wp:inline>
        </w:drawing>
      </w:r>
    </w:p>
    <w:p w14:paraId="2B47CEB9" w14:textId="21BD745F" w:rsidR="00D33DFA" w:rsidRDefault="00D33DFA" w:rsidP="00D33DFA">
      <w:pPr>
        <w:pStyle w:val="subquestion2"/>
        <w:tabs>
          <w:tab w:val="clear" w:pos="1080"/>
          <w:tab w:val="clear" w:pos="9923"/>
          <w:tab w:val="left" w:pos="567"/>
          <w:tab w:val="right" w:pos="9072"/>
        </w:tabs>
        <w:ind w:left="780"/>
        <w:rPr>
          <w:rStyle w:val="questionChar"/>
        </w:rPr>
      </w:pPr>
      <w:r>
        <w:rPr>
          <w:rStyle w:val="questionChar"/>
        </w:rPr>
        <w:tab/>
        <w:t>[1</w:t>
      </w:r>
      <w:r w:rsidR="00E62F0A">
        <w:rPr>
          <w:rStyle w:val="questionChar"/>
        </w:rPr>
        <w:t>5</w:t>
      </w:r>
      <w:r>
        <w:rPr>
          <w:rStyle w:val="questionChar"/>
        </w:rPr>
        <w:t>]</w:t>
      </w:r>
    </w:p>
    <w:p w14:paraId="180C8D40" w14:textId="77777777" w:rsidR="00217167" w:rsidRDefault="00217167" w:rsidP="00D33DFA">
      <w:pPr>
        <w:pStyle w:val="subquestion2"/>
        <w:tabs>
          <w:tab w:val="clear" w:pos="1080"/>
          <w:tab w:val="clear" w:pos="9923"/>
          <w:tab w:val="left" w:pos="567"/>
          <w:tab w:val="right" w:pos="9072"/>
        </w:tabs>
        <w:ind w:left="780"/>
        <w:rPr>
          <w:rStyle w:val="questionChar"/>
        </w:rPr>
      </w:pPr>
    </w:p>
    <w:p w14:paraId="349383BA" w14:textId="50A57C76" w:rsidR="00217167" w:rsidRDefault="00217167" w:rsidP="00D33DFA">
      <w:pPr>
        <w:pStyle w:val="subquestion2"/>
        <w:tabs>
          <w:tab w:val="clear" w:pos="1080"/>
          <w:tab w:val="clear" w:pos="9923"/>
          <w:tab w:val="left" w:pos="567"/>
          <w:tab w:val="right" w:pos="9072"/>
        </w:tabs>
        <w:ind w:left="780"/>
        <w:rPr>
          <w:rStyle w:val="questionChar"/>
          <w:color w:val="0000FF"/>
        </w:rPr>
      </w:pPr>
      <w:r>
        <w:rPr>
          <w:rStyle w:val="questionChar"/>
          <w:color w:val="0000FF"/>
        </w:rPr>
        <w:t>(Many students found this question difficult. In spite of that, many did part a) perfectly.  A small number of students answered this question perfectly.  This is definitely the hardest question in the whole paper.)</w:t>
      </w:r>
    </w:p>
    <w:p w14:paraId="77A49A19" w14:textId="77777777" w:rsidR="00217167" w:rsidRDefault="00217167" w:rsidP="00D33DFA">
      <w:pPr>
        <w:pStyle w:val="subquestion2"/>
        <w:tabs>
          <w:tab w:val="clear" w:pos="1080"/>
          <w:tab w:val="clear" w:pos="9923"/>
          <w:tab w:val="left" w:pos="567"/>
          <w:tab w:val="right" w:pos="9072"/>
        </w:tabs>
        <w:ind w:left="780"/>
        <w:rPr>
          <w:rStyle w:val="questionChar"/>
          <w:color w:val="0000FF"/>
        </w:rPr>
      </w:pPr>
    </w:p>
    <w:p w14:paraId="00B8AC1E" w14:textId="77777777" w:rsidR="00217167" w:rsidRDefault="00217167" w:rsidP="00D33DFA">
      <w:pPr>
        <w:pStyle w:val="subquestion2"/>
        <w:tabs>
          <w:tab w:val="clear" w:pos="1080"/>
          <w:tab w:val="clear" w:pos="9923"/>
          <w:tab w:val="left" w:pos="567"/>
          <w:tab w:val="right" w:pos="9072"/>
        </w:tabs>
        <w:ind w:left="780"/>
        <w:rPr>
          <w:rStyle w:val="questionChar"/>
          <w:color w:val="0000FF"/>
        </w:rPr>
      </w:pPr>
    </w:p>
    <w:p w14:paraId="47AFB844" w14:textId="2E1036A4" w:rsidR="00217167" w:rsidRDefault="00217167" w:rsidP="00D33DFA">
      <w:pPr>
        <w:pStyle w:val="subquestion2"/>
        <w:tabs>
          <w:tab w:val="clear" w:pos="1080"/>
          <w:tab w:val="clear" w:pos="9923"/>
          <w:tab w:val="left" w:pos="567"/>
          <w:tab w:val="right" w:pos="9072"/>
        </w:tabs>
        <w:ind w:left="780"/>
        <w:rPr>
          <w:rStyle w:val="questionChar"/>
          <w:color w:val="0000FF"/>
        </w:rPr>
      </w:pPr>
      <w:r>
        <w:rPr>
          <w:rStyle w:val="questionChar"/>
          <w:color w:val="0000FF"/>
        </w:rPr>
        <w:t>OVERALL COMMENT FOR THE PAPER</w:t>
      </w:r>
    </w:p>
    <w:p w14:paraId="3F0CFCF5" w14:textId="37626F27" w:rsidR="00217167" w:rsidRPr="00217167" w:rsidRDefault="00217167" w:rsidP="00D33DFA">
      <w:pPr>
        <w:pStyle w:val="subquestion2"/>
        <w:tabs>
          <w:tab w:val="clear" w:pos="1080"/>
          <w:tab w:val="clear" w:pos="9923"/>
          <w:tab w:val="left" w:pos="567"/>
          <w:tab w:val="right" w:pos="9072"/>
        </w:tabs>
        <w:ind w:left="780"/>
        <w:rPr>
          <w:rStyle w:val="questionChar"/>
          <w:color w:val="0000FF"/>
        </w:rPr>
      </w:pPr>
      <w:r>
        <w:rPr>
          <w:rStyle w:val="questionChar"/>
          <w:color w:val="0000FF"/>
        </w:rPr>
        <w:lastRenderedPageBreak/>
        <w:t>The result for this paper is near perfect.  Question 1 has an average of 29.9/40, which is nearly exactly as the goal of 30/40.  Q2 is easier and Q1 is harder.  However, the overall average of the paper is 62%, which is within the intended bound of 55% to 65%.  Finally, only 6 students failed this paper.  They clearly have not met the minimum threshold expected in this subject.</w:t>
      </w:r>
    </w:p>
    <w:sectPr w:rsidR="00217167" w:rsidRPr="00217167" w:rsidSect="000D373A">
      <w:footerReference w:type="default" r:id="rId17"/>
      <w:pgSz w:w="11909" w:h="16834"/>
      <w:pgMar w:top="1276" w:right="1440" w:bottom="993"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B0A2CC" w14:textId="77777777" w:rsidR="00520574" w:rsidRDefault="00520574">
      <w:r>
        <w:separator/>
      </w:r>
    </w:p>
  </w:endnote>
  <w:endnote w:type="continuationSeparator" w:id="0">
    <w:p w14:paraId="34F16F26" w14:textId="77777777" w:rsidR="00520574" w:rsidRDefault="00520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embedRegular r:id="rId1" w:fontKey="{9E3D21ED-1094-4E6B-9709-DA0474204780}"/>
    <w:embedBold r:id="rId2" w:fontKey="{2A28DD45-BE1A-45B8-B073-8115321DC098}"/>
    <w:embedItalic r:id="rId3" w:fontKey="{72D01853-6532-457C-801F-9D922A71C1F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3C7B24" w14:textId="5F1260C0" w:rsidR="00520574" w:rsidRDefault="00520574">
    <w:pPr>
      <w:pStyle w:val="Footer"/>
      <w:ind w:right="360"/>
      <w:rPr>
        <w:sz w:val="20"/>
      </w:rPr>
    </w:pPr>
    <w:r>
      <w:rPr>
        <w:sz w:val="20"/>
      </w:rPr>
      <w:t>Digital Electronics II</w:t>
    </w:r>
    <w:r>
      <w:rPr>
        <w:sz w:val="20"/>
      </w:rPr>
      <w:tab/>
    </w:r>
    <w:r>
      <w:rPr>
        <w:sz w:val="20"/>
      </w:rPr>
      <w:tab/>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E60478">
      <w:rPr>
        <w:rStyle w:val="PageNumber"/>
        <w:noProof/>
        <w:sz w:val="20"/>
      </w:rPr>
      <w:t>4</w:t>
    </w:r>
    <w:r>
      <w:rPr>
        <w:rStyle w:val="PageNumbe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28836" w14:textId="77777777" w:rsidR="00520574" w:rsidRDefault="00520574">
      <w:r>
        <w:separator/>
      </w:r>
    </w:p>
  </w:footnote>
  <w:footnote w:type="continuationSeparator" w:id="0">
    <w:p w14:paraId="7FB43D59" w14:textId="77777777" w:rsidR="00520574" w:rsidRDefault="005205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A483D"/>
    <w:multiLevelType w:val="hybridMultilevel"/>
    <w:tmpl w:val="AE58D2E2"/>
    <w:lvl w:ilvl="0" w:tplc="784A2DA6">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F4376F7"/>
    <w:multiLevelType w:val="hybridMultilevel"/>
    <w:tmpl w:val="1C847716"/>
    <w:lvl w:ilvl="0" w:tplc="FE140744">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25DB0A18"/>
    <w:multiLevelType w:val="hybridMultilevel"/>
    <w:tmpl w:val="B28C4FCA"/>
    <w:lvl w:ilvl="0" w:tplc="554A6296">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36E94DBD"/>
    <w:multiLevelType w:val="hybridMultilevel"/>
    <w:tmpl w:val="4964D58C"/>
    <w:lvl w:ilvl="0" w:tplc="7C9868F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73C39B8"/>
    <w:multiLevelType w:val="hybridMultilevel"/>
    <w:tmpl w:val="2866404E"/>
    <w:lvl w:ilvl="0" w:tplc="0409000F">
      <w:start w:val="1"/>
      <w:numFmt w:val="decimal"/>
      <w:lvlText w:val="%1."/>
      <w:lvlJc w:val="left"/>
      <w:pPr>
        <w:tabs>
          <w:tab w:val="num" w:pos="727"/>
        </w:tabs>
        <w:ind w:left="727" w:hanging="360"/>
      </w:pPr>
    </w:lvl>
    <w:lvl w:ilvl="1" w:tplc="04090019" w:tentative="1">
      <w:start w:val="1"/>
      <w:numFmt w:val="lowerLetter"/>
      <w:lvlText w:val="%2."/>
      <w:lvlJc w:val="left"/>
      <w:pPr>
        <w:tabs>
          <w:tab w:val="num" w:pos="1447"/>
        </w:tabs>
        <w:ind w:left="1447" w:hanging="360"/>
      </w:pPr>
    </w:lvl>
    <w:lvl w:ilvl="2" w:tplc="0409001B" w:tentative="1">
      <w:start w:val="1"/>
      <w:numFmt w:val="lowerRoman"/>
      <w:lvlText w:val="%3."/>
      <w:lvlJc w:val="right"/>
      <w:pPr>
        <w:tabs>
          <w:tab w:val="num" w:pos="2167"/>
        </w:tabs>
        <w:ind w:left="2167" w:hanging="180"/>
      </w:pPr>
    </w:lvl>
    <w:lvl w:ilvl="3" w:tplc="0409000F" w:tentative="1">
      <w:start w:val="1"/>
      <w:numFmt w:val="decimal"/>
      <w:lvlText w:val="%4."/>
      <w:lvlJc w:val="left"/>
      <w:pPr>
        <w:tabs>
          <w:tab w:val="num" w:pos="2887"/>
        </w:tabs>
        <w:ind w:left="2887" w:hanging="360"/>
      </w:pPr>
    </w:lvl>
    <w:lvl w:ilvl="4" w:tplc="04090019" w:tentative="1">
      <w:start w:val="1"/>
      <w:numFmt w:val="lowerLetter"/>
      <w:lvlText w:val="%5."/>
      <w:lvlJc w:val="left"/>
      <w:pPr>
        <w:tabs>
          <w:tab w:val="num" w:pos="3607"/>
        </w:tabs>
        <w:ind w:left="3607" w:hanging="360"/>
      </w:pPr>
    </w:lvl>
    <w:lvl w:ilvl="5" w:tplc="0409001B" w:tentative="1">
      <w:start w:val="1"/>
      <w:numFmt w:val="lowerRoman"/>
      <w:lvlText w:val="%6."/>
      <w:lvlJc w:val="right"/>
      <w:pPr>
        <w:tabs>
          <w:tab w:val="num" w:pos="4327"/>
        </w:tabs>
        <w:ind w:left="4327" w:hanging="180"/>
      </w:pPr>
    </w:lvl>
    <w:lvl w:ilvl="6" w:tplc="0409000F" w:tentative="1">
      <w:start w:val="1"/>
      <w:numFmt w:val="decimal"/>
      <w:lvlText w:val="%7."/>
      <w:lvlJc w:val="left"/>
      <w:pPr>
        <w:tabs>
          <w:tab w:val="num" w:pos="5047"/>
        </w:tabs>
        <w:ind w:left="5047" w:hanging="360"/>
      </w:pPr>
    </w:lvl>
    <w:lvl w:ilvl="7" w:tplc="04090019" w:tentative="1">
      <w:start w:val="1"/>
      <w:numFmt w:val="lowerLetter"/>
      <w:lvlText w:val="%8."/>
      <w:lvlJc w:val="left"/>
      <w:pPr>
        <w:tabs>
          <w:tab w:val="num" w:pos="5767"/>
        </w:tabs>
        <w:ind w:left="5767" w:hanging="360"/>
      </w:pPr>
    </w:lvl>
    <w:lvl w:ilvl="8" w:tplc="0409001B" w:tentative="1">
      <w:start w:val="1"/>
      <w:numFmt w:val="lowerRoman"/>
      <w:lvlText w:val="%9."/>
      <w:lvlJc w:val="right"/>
      <w:pPr>
        <w:tabs>
          <w:tab w:val="num" w:pos="6487"/>
        </w:tabs>
        <w:ind w:left="6487" w:hanging="180"/>
      </w:pPr>
    </w:lvl>
  </w:abstractNum>
  <w:abstractNum w:abstractNumId="5" w15:restartNumberingAfterBreak="0">
    <w:nsid w:val="3EB27D63"/>
    <w:multiLevelType w:val="hybridMultilevel"/>
    <w:tmpl w:val="AD320212"/>
    <w:lvl w:ilvl="0" w:tplc="7248AB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92335"/>
    <w:multiLevelType w:val="hybridMultilevel"/>
    <w:tmpl w:val="E2069E68"/>
    <w:lvl w:ilvl="0" w:tplc="7C9868F4">
      <w:start w:val="1"/>
      <w:numFmt w:val="lowerLetter"/>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428225CD"/>
    <w:multiLevelType w:val="hybridMultilevel"/>
    <w:tmpl w:val="463853B2"/>
    <w:lvl w:ilvl="0" w:tplc="E6028A46">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6D346F0"/>
    <w:multiLevelType w:val="hybridMultilevel"/>
    <w:tmpl w:val="537AED4E"/>
    <w:lvl w:ilvl="0" w:tplc="E6028A46">
      <w:start w:val="1"/>
      <w:numFmt w:val="lowerRoman"/>
      <w:lvlText w:val="(%1)"/>
      <w:lvlJc w:val="left"/>
      <w:pPr>
        <w:ind w:left="2138" w:hanging="72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49E47104"/>
    <w:multiLevelType w:val="hybridMultilevel"/>
    <w:tmpl w:val="F9943CA8"/>
    <w:lvl w:ilvl="0" w:tplc="7C9868F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AFD0679"/>
    <w:multiLevelType w:val="hybridMultilevel"/>
    <w:tmpl w:val="F40CF9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B0E1485"/>
    <w:multiLevelType w:val="hybridMultilevel"/>
    <w:tmpl w:val="AFCA7496"/>
    <w:lvl w:ilvl="0" w:tplc="2EC0DB74">
      <w:start w:val="1"/>
      <w:numFmt w:val="low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2" w15:restartNumberingAfterBreak="0">
    <w:nsid w:val="5FC72B8A"/>
    <w:multiLevelType w:val="hybridMultilevel"/>
    <w:tmpl w:val="1924C2C2"/>
    <w:lvl w:ilvl="0" w:tplc="4C909456">
      <w:start w:val="1"/>
      <w:numFmt w:val="low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3" w15:restartNumberingAfterBreak="0">
    <w:nsid w:val="61084083"/>
    <w:multiLevelType w:val="hybridMultilevel"/>
    <w:tmpl w:val="44141BF4"/>
    <w:lvl w:ilvl="0" w:tplc="7C9868F4">
      <w:start w:val="1"/>
      <w:numFmt w:val="lowerLetter"/>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61484863"/>
    <w:multiLevelType w:val="hybridMultilevel"/>
    <w:tmpl w:val="C1709D7E"/>
    <w:lvl w:ilvl="0" w:tplc="B36E2EE8">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620B13A2"/>
    <w:multiLevelType w:val="hybridMultilevel"/>
    <w:tmpl w:val="C2140FEE"/>
    <w:lvl w:ilvl="0" w:tplc="7C9868F4">
      <w:start w:val="1"/>
      <w:numFmt w:val="lowerLetter"/>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6D452DCA"/>
    <w:multiLevelType w:val="hybridMultilevel"/>
    <w:tmpl w:val="314C9F62"/>
    <w:lvl w:ilvl="0" w:tplc="E7B00626">
      <w:start w:val="1"/>
      <w:numFmt w:val="lowerRoman"/>
      <w:lvlText w:val="(%1)"/>
      <w:lvlJc w:val="left"/>
      <w:pPr>
        <w:ind w:left="6300" w:hanging="52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2FA435C"/>
    <w:multiLevelType w:val="hybridMultilevel"/>
    <w:tmpl w:val="A52CF940"/>
    <w:lvl w:ilvl="0" w:tplc="7C9868F4">
      <w:start w:val="1"/>
      <w:numFmt w:val="lowerLetter"/>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16"/>
  </w:num>
  <w:num w:numId="3">
    <w:abstractNumId w:val="5"/>
  </w:num>
  <w:num w:numId="4">
    <w:abstractNumId w:val="14"/>
  </w:num>
  <w:num w:numId="5">
    <w:abstractNumId w:val="0"/>
  </w:num>
  <w:num w:numId="6">
    <w:abstractNumId w:val="2"/>
  </w:num>
  <w:num w:numId="7">
    <w:abstractNumId w:val="3"/>
  </w:num>
  <w:num w:numId="8">
    <w:abstractNumId w:val="12"/>
  </w:num>
  <w:num w:numId="9">
    <w:abstractNumId w:val="7"/>
  </w:num>
  <w:num w:numId="10">
    <w:abstractNumId w:val="8"/>
  </w:num>
  <w:num w:numId="11">
    <w:abstractNumId w:val="9"/>
  </w:num>
  <w:num w:numId="12">
    <w:abstractNumId w:val="13"/>
  </w:num>
  <w:num w:numId="13">
    <w:abstractNumId w:val="17"/>
  </w:num>
  <w:num w:numId="14">
    <w:abstractNumId w:val="10"/>
  </w:num>
  <w:num w:numId="15">
    <w:abstractNumId w:val="15"/>
  </w:num>
  <w:num w:numId="16">
    <w:abstractNumId w:val="6"/>
  </w:num>
  <w:num w:numId="17">
    <w:abstractNumId w:val="1"/>
  </w:num>
  <w:num w:numId="18">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TrueTypeFonts/>
  <w:embedSystemFonts/>
  <w:saveSubset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10"/>
  <w:doNotHyphenateCaps/>
  <w:displayHorizontalDrawingGridEvery w:val="0"/>
  <w:displayVerticalDrawingGridEvery w:val="0"/>
  <w:doNotUseMarginsForDrawingGridOrigin/>
  <w:doNotShadeFormData/>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C7D"/>
    <w:rsid w:val="00000871"/>
    <w:rsid w:val="00001A7F"/>
    <w:rsid w:val="000037C6"/>
    <w:rsid w:val="00003C82"/>
    <w:rsid w:val="00004C3C"/>
    <w:rsid w:val="00004DC1"/>
    <w:rsid w:val="0000574A"/>
    <w:rsid w:val="00006A51"/>
    <w:rsid w:val="000070FB"/>
    <w:rsid w:val="000072D8"/>
    <w:rsid w:val="00007E8F"/>
    <w:rsid w:val="0001195D"/>
    <w:rsid w:val="00011B2B"/>
    <w:rsid w:val="00011B3B"/>
    <w:rsid w:val="00011DCA"/>
    <w:rsid w:val="00013755"/>
    <w:rsid w:val="0002185C"/>
    <w:rsid w:val="000231ED"/>
    <w:rsid w:val="000232B6"/>
    <w:rsid w:val="00027CA4"/>
    <w:rsid w:val="00027F58"/>
    <w:rsid w:val="00030546"/>
    <w:rsid w:val="000309D0"/>
    <w:rsid w:val="000313ED"/>
    <w:rsid w:val="00033084"/>
    <w:rsid w:val="00033222"/>
    <w:rsid w:val="00033412"/>
    <w:rsid w:val="00034632"/>
    <w:rsid w:val="0004032C"/>
    <w:rsid w:val="00040DEC"/>
    <w:rsid w:val="00043E51"/>
    <w:rsid w:val="00044C2F"/>
    <w:rsid w:val="00045381"/>
    <w:rsid w:val="00045A4B"/>
    <w:rsid w:val="00046624"/>
    <w:rsid w:val="0004706B"/>
    <w:rsid w:val="000505C5"/>
    <w:rsid w:val="0005126F"/>
    <w:rsid w:val="00051595"/>
    <w:rsid w:val="000526DC"/>
    <w:rsid w:val="00053E1E"/>
    <w:rsid w:val="000550E6"/>
    <w:rsid w:val="00057632"/>
    <w:rsid w:val="000578CE"/>
    <w:rsid w:val="00057AAA"/>
    <w:rsid w:val="00057E90"/>
    <w:rsid w:val="000616C2"/>
    <w:rsid w:val="00065A71"/>
    <w:rsid w:val="00065D6D"/>
    <w:rsid w:val="000738A1"/>
    <w:rsid w:val="000748B7"/>
    <w:rsid w:val="00075A95"/>
    <w:rsid w:val="000768A2"/>
    <w:rsid w:val="000800F5"/>
    <w:rsid w:val="00080F0C"/>
    <w:rsid w:val="000810E0"/>
    <w:rsid w:val="000811C7"/>
    <w:rsid w:val="0008234B"/>
    <w:rsid w:val="00082A2F"/>
    <w:rsid w:val="00085305"/>
    <w:rsid w:val="000854C0"/>
    <w:rsid w:val="000858E3"/>
    <w:rsid w:val="00085FAB"/>
    <w:rsid w:val="00086E26"/>
    <w:rsid w:val="0009271D"/>
    <w:rsid w:val="00092985"/>
    <w:rsid w:val="000936D9"/>
    <w:rsid w:val="00094EE2"/>
    <w:rsid w:val="0009507A"/>
    <w:rsid w:val="00097038"/>
    <w:rsid w:val="000972E8"/>
    <w:rsid w:val="000A0D2F"/>
    <w:rsid w:val="000A21A1"/>
    <w:rsid w:val="000A33AB"/>
    <w:rsid w:val="000A3F64"/>
    <w:rsid w:val="000A47A1"/>
    <w:rsid w:val="000A5195"/>
    <w:rsid w:val="000A6076"/>
    <w:rsid w:val="000A7B42"/>
    <w:rsid w:val="000A7C7D"/>
    <w:rsid w:val="000A7ECB"/>
    <w:rsid w:val="000B0811"/>
    <w:rsid w:val="000B10C9"/>
    <w:rsid w:val="000B12F3"/>
    <w:rsid w:val="000B25B1"/>
    <w:rsid w:val="000B3B8B"/>
    <w:rsid w:val="000B4037"/>
    <w:rsid w:val="000B7107"/>
    <w:rsid w:val="000B7DFC"/>
    <w:rsid w:val="000C3705"/>
    <w:rsid w:val="000C3BFF"/>
    <w:rsid w:val="000C3D14"/>
    <w:rsid w:val="000C45C6"/>
    <w:rsid w:val="000C471E"/>
    <w:rsid w:val="000C5900"/>
    <w:rsid w:val="000C7824"/>
    <w:rsid w:val="000C7AB3"/>
    <w:rsid w:val="000C7BFA"/>
    <w:rsid w:val="000D040F"/>
    <w:rsid w:val="000D1A04"/>
    <w:rsid w:val="000D1EBB"/>
    <w:rsid w:val="000D20D3"/>
    <w:rsid w:val="000D31D1"/>
    <w:rsid w:val="000D3580"/>
    <w:rsid w:val="000D373A"/>
    <w:rsid w:val="000D388F"/>
    <w:rsid w:val="000D4273"/>
    <w:rsid w:val="000E0339"/>
    <w:rsid w:val="000E058E"/>
    <w:rsid w:val="000E1F10"/>
    <w:rsid w:val="000E431B"/>
    <w:rsid w:val="000E440E"/>
    <w:rsid w:val="000E4DBB"/>
    <w:rsid w:val="000E59CE"/>
    <w:rsid w:val="000E5F7F"/>
    <w:rsid w:val="000E6A23"/>
    <w:rsid w:val="000F0D83"/>
    <w:rsid w:val="000F3055"/>
    <w:rsid w:val="000F44E8"/>
    <w:rsid w:val="000F5200"/>
    <w:rsid w:val="000F5485"/>
    <w:rsid w:val="0010199C"/>
    <w:rsid w:val="001033A1"/>
    <w:rsid w:val="00104A04"/>
    <w:rsid w:val="00105645"/>
    <w:rsid w:val="0011084C"/>
    <w:rsid w:val="001133C9"/>
    <w:rsid w:val="00113480"/>
    <w:rsid w:val="00113731"/>
    <w:rsid w:val="00113881"/>
    <w:rsid w:val="00114300"/>
    <w:rsid w:val="00114911"/>
    <w:rsid w:val="001168B4"/>
    <w:rsid w:val="00117958"/>
    <w:rsid w:val="00117AE0"/>
    <w:rsid w:val="00121935"/>
    <w:rsid w:val="00124EE8"/>
    <w:rsid w:val="001275ED"/>
    <w:rsid w:val="00127CAF"/>
    <w:rsid w:val="00132551"/>
    <w:rsid w:val="00133638"/>
    <w:rsid w:val="00133EBD"/>
    <w:rsid w:val="001349D2"/>
    <w:rsid w:val="00136A1D"/>
    <w:rsid w:val="0013739C"/>
    <w:rsid w:val="001415BD"/>
    <w:rsid w:val="00143A52"/>
    <w:rsid w:val="00143C8C"/>
    <w:rsid w:val="00144221"/>
    <w:rsid w:val="00146E90"/>
    <w:rsid w:val="001507CD"/>
    <w:rsid w:val="00150EF6"/>
    <w:rsid w:val="00151BCF"/>
    <w:rsid w:val="0015371B"/>
    <w:rsid w:val="00153B74"/>
    <w:rsid w:val="00153CFA"/>
    <w:rsid w:val="00154860"/>
    <w:rsid w:val="001579D4"/>
    <w:rsid w:val="0016107F"/>
    <w:rsid w:val="00161770"/>
    <w:rsid w:val="00162AB9"/>
    <w:rsid w:val="001715E6"/>
    <w:rsid w:val="00171FB6"/>
    <w:rsid w:val="00174ADA"/>
    <w:rsid w:val="0017503A"/>
    <w:rsid w:val="001752DB"/>
    <w:rsid w:val="00176F0F"/>
    <w:rsid w:val="00177BA9"/>
    <w:rsid w:val="001811CE"/>
    <w:rsid w:val="00183AD9"/>
    <w:rsid w:val="001845C3"/>
    <w:rsid w:val="00185D58"/>
    <w:rsid w:val="001906C4"/>
    <w:rsid w:val="001921F0"/>
    <w:rsid w:val="00196477"/>
    <w:rsid w:val="00196517"/>
    <w:rsid w:val="0019722A"/>
    <w:rsid w:val="001A03CE"/>
    <w:rsid w:val="001A0D99"/>
    <w:rsid w:val="001A2A0D"/>
    <w:rsid w:val="001A2E02"/>
    <w:rsid w:val="001A438C"/>
    <w:rsid w:val="001A4466"/>
    <w:rsid w:val="001A5103"/>
    <w:rsid w:val="001A6090"/>
    <w:rsid w:val="001A6B28"/>
    <w:rsid w:val="001A6B40"/>
    <w:rsid w:val="001A7350"/>
    <w:rsid w:val="001A7941"/>
    <w:rsid w:val="001B013B"/>
    <w:rsid w:val="001B1AB7"/>
    <w:rsid w:val="001B2134"/>
    <w:rsid w:val="001B504A"/>
    <w:rsid w:val="001B61F0"/>
    <w:rsid w:val="001B6A1F"/>
    <w:rsid w:val="001B6E81"/>
    <w:rsid w:val="001B6F37"/>
    <w:rsid w:val="001B720C"/>
    <w:rsid w:val="001C1CBE"/>
    <w:rsid w:val="001C26C5"/>
    <w:rsid w:val="001C2D0F"/>
    <w:rsid w:val="001C4D5A"/>
    <w:rsid w:val="001C5502"/>
    <w:rsid w:val="001C5DB5"/>
    <w:rsid w:val="001D090C"/>
    <w:rsid w:val="001D18E7"/>
    <w:rsid w:val="001D1BCB"/>
    <w:rsid w:val="001D44AD"/>
    <w:rsid w:val="001D45D0"/>
    <w:rsid w:val="001F22AA"/>
    <w:rsid w:val="001F752F"/>
    <w:rsid w:val="001F7BFF"/>
    <w:rsid w:val="00200673"/>
    <w:rsid w:val="00200D39"/>
    <w:rsid w:val="002034C3"/>
    <w:rsid w:val="00204482"/>
    <w:rsid w:val="00205C63"/>
    <w:rsid w:val="0020609A"/>
    <w:rsid w:val="002070D8"/>
    <w:rsid w:val="00207A7E"/>
    <w:rsid w:val="0021021D"/>
    <w:rsid w:val="00217167"/>
    <w:rsid w:val="00220EAD"/>
    <w:rsid w:val="002240C0"/>
    <w:rsid w:val="002242B8"/>
    <w:rsid w:val="0022517A"/>
    <w:rsid w:val="002253CA"/>
    <w:rsid w:val="00225575"/>
    <w:rsid w:val="00227043"/>
    <w:rsid w:val="00227A5F"/>
    <w:rsid w:val="00234F8C"/>
    <w:rsid w:val="002356C7"/>
    <w:rsid w:val="00235A55"/>
    <w:rsid w:val="00247139"/>
    <w:rsid w:val="00247CCF"/>
    <w:rsid w:val="00247F20"/>
    <w:rsid w:val="00250517"/>
    <w:rsid w:val="00250BAB"/>
    <w:rsid w:val="00250F26"/>
    <w:rsid w:val="00252207"/>
    <w:rsid w:val="00252C56"/>
    <w:rsid w:val="00253667"/>
    <w:rsid w:val="00254DD0"/>
    <w:rsid w:val="00256E76"/>
    <w:rsid w:val="002573D2"/>
    <w:rsid w:val="00257658"/>
    <w:rsid w:val="00257B1C"/>
    <w:rsid w:val="00260EFF"/>
    <w:rsid w:val="00261BA5"/>
    <w:rsid w:val="002624F4"/>
    <w:rsid w:val="00265229"/>
    <w:rsid w:val="002659CE"/>
    <w:rsid w:val="002661B4"/>
    <w:rsid w:val="00266FD2"/>
    <w:rsid w:val="00270EA1"/>
    <w:rsid w:val="00273035"/>
    <w:rsid w:val="00273840"/>
    <w:rsid w:val="0027501B"/>
    <w:rsid w:val="00275CC1"/>
    <w:rsid w:val="00276E13"/>
    <w:rsid w:val="0028230A"/>
    <w:rsid w:val="00285E1E"/>
    <w:rsid w:val="00287AC9"/>
    <w:rsid w:val="0029042C"/>
    <w:rsid w:val="00294360"/>
    <w:rsid w:val="00296ED7"/>
    <w:rsid w:val="00296FCF"/>
    <w:rsid w:val="00297499"/>
    <w:rsid w:val="002A193B"/>
    <w:rsid w:val="002A51FA"/>
    <w:rsid w:val="002A772F"/>
    <w:rsid w:val="002A778D"/>
    <w:rsid w:val="002B02F7"/>
    <w:rsid w:val="002B34D8"/>
    <w:rsid w:val="002B385B"/>
    <w:rsid w:val="002B3BAC"/>
    <w:rsid w:val="002B47D8"/>
    <w:rsid w:val="002B5E77"/>
    <w:rsid w:val="002B67A9"/>
    <w:rsid w:val="002B78E5"/>
    <w:rsid w:val="002B78E8"/>
    <w:rsid w:val="002B79D0"/>
    <w:rsid w:val="002C0E8A"/>
    <w:rsid w:val="002C29CF"/>
    <w:rsid w:val="002C2BDB"/>
    <w:rsid w:val="002C2EA3"/>
    <w:rsid w:val="002C3815"/>
    <w:rsid w:val="002C3F52"/>
    <w:rsid w:val="002D301F"/>
    <w:rsid w:val="002E0143"/>
    <w:rsid w:val="002E0195"/>
    <w:rsid w:val="002E0BE0"/>
    <w:rsid w:val="002E0D30"/>
    <w:rsid w:val="002E12B4"/>
    <w:rsid w:val="002E2B2A"/>
    <w:rsid w:val="002E4AD4"/>
    <w:rsid w:val="002F0547"/>
    <w:rsid w:val="002F0C67"/>
    <w:rsid w:val="002F1917"/>
    <w:rsid w:val="002F2E5E"/>
    <w:rsid w:val="002F4867"/>
    <w:rsid w:val="002F5D0A"/>
    <w:rsid w:val="002F617D"/>
    <w:rsid w:val="002F6D75"/>
    <w:rsid w:val="0030082B"/>
    <w:rsid w:val="0030249D"/>
    <w:rsid w:val="003028EC"/>
    <w:rsid w:val="00303ED8"/>
    <w:rsid w:val="00304C1D"/>
    <w:rsid w:val="00306C80"/>
    <w:rsid w:val="00307550"/>
    <w:rsid w:val="00310719"/>
    <w:rsid w:val="003108C7"/>
    <w:rsid w:val="00310B1C"/>
    <w:rsid w:val="00312CAE"/>
    <w:rsid w:val="00313BFA"/>
    <w:rsid w:val="003158EF"/>
    <w:rsid w:val="00315B01"/>
    <w:rsid w:val="00320153"/>
    <w:rsid w:val="003207BE"/>
    <w:rsid w:val="003228F8"/>
    <w:rsid w:val="00323491"/>
    <w:rsid w:val="00323EE4"/>
    <w:rsid w:val="0032417C"/>
    <w:rsid w:val="00330B8D"/>
    <w:rsid w:val="003324CA"/>
    <w:rsid w:val="00332B0D"/>
    <w:rsid w:val="003334F7"/>
    <w:rsid w:val="00336469"/>
    <w:rsid w:val="003427BF"/>
    <w:rsid w:val="00343921"/>
    <w:rsid w:val="00344D99"/>
    <w:rsid w:val="00344E1B"/>
    <w:rsid w:val="00345AED"/>
    <w:rsid w:val="003461DC"/>
    <w:rsid w:val="00350D86"/>
    <w:rsid w:val="003517F6"/>
    <w:rsid w:val="003533BD"/>
    <w:rsid w:val="00354DEE"/>
    <w:rsid w:val="00354EA1"/>
    <w:rsid w:val="00355E43"/>
    <w:rsid w:val="00356B98"/>
    <w:rsid w:val="00357A6F"/>
    <w:rsid w:val="00364789"/>
    <w:rsid w:val="00364D0B"/>
    <w:rsid w:val="003662F5"/>
    <w:rsid w:val="00366884"/>
    <w:rsid w:val="00370CA2"/>
    <w:rsid w:val="00370D28"/>
    <w:rsid w:val="0037171A"/>
    <w:rsid w:val="00371CE1"/>
    <w:rsid w:val="00373161"/>
    <w:rsid w:val="0037399E"/>
    <w:rsid w:val="00376933"/>
    <w:rsid w:val="003811F1"/>
    <w:rsid w:val="00381FBA"/>
    <w:rsid w:val="00382030"/>
    <w:rsid w:val="00383B67"/>
    <w:rsid w:val="00383DD9"/>
    <w:rsid w:val="0038471B"/>
    <w:rsid w:val="00384955"/>
    <w:rsid w:val="00384ED8"/>
    <w:rsid w:val="00384F88"/>
    <w:rsid w:val="003853FA"/>
    <w:rsid w:val="00386A52"/>
    <w:rsid w:val="00387117"/>
    <w:rsid w:val="003873F0"/>
    <w:rsid w:val="00390ADE"/>
    <w:rsid w:val="003914FC"/>
    <w:rsid w:val="00391EFF"/>
    <w:rsid w:val="003924A2"/>
    <w:rsid w:val="00393E8E"/>
    <w:rsid w:val="00396451"/>
    <w:rsid w:val="00396BDB"/>
    <w:rsid w:val="00397E15"/>
    <w:rsid w:val="003A1A1E"/>
    <w:rsid w:val="003A1BFE"/>
    <w:rsid w:val="003A1D5F"/>
    <w:rsid w:val="003A489D"/>
    <w:rsid w:val="003A5C6E"/>
    <w:rsid w:val="003A5D81"/>
    <w:rsid w:val="003A7A42"/>
    <w:rsid w:val="003B0629"/>
    <w:rsid w:val="003B0EED"/>
    <w:rsid w:val="003B0FD2"/>
    <w:rsid w:val="003B2CFC"/>
    <w:rsid w:val="003B3505"/>
    <w:rsid w:val="003B3BF1"/>
    <w:rsid w:val="003B44C1"/>
    <w:rsid w:val="003B4531"/>
    <w:rsid w:val="003B4C45"/>
    <w:rsid w:val="003B5644"/>
    <w:rsid w:val="003B6E17"/>
    <w:rsid w:val="003B7C44"/>
    <w:rsid w:val="003C50A3"/>
    <w:rsid w:val="003C7631"/>
    <w:rsid w:val="003D2681"/>
    <w:rsid w:val="003D4161"/>
    <w:rsid w:val="003D6C1D"/>
    <w:rsid w:val="003E08EC"/>
    <w:rsid w:val="003E156C"/>
    <w:rsid w:val="003E37CA"/>
    <w:rsid w:val="003E4F58"/>
    <w:rsid w:val="003E5EDD"/>
    <w:rsid w:val="003E6119"/>
    <w:rsid w:val="003F07DD"/>
    <w:rsid w:val="003F0BEA"/>
    <w:rsid w:val="003F0C32"/>
    <w:rsid w:val="003F116C"/>
    <w:rsid w:val="003F25F2"/>
    <w:rsid w:val="003F7BAB"/>
    <w:rsid w:val="00400568"/>
    <w:rsid w:val="0040149A"/>
    <w:rsid w:val="00404A39"/>
    <w:rsid w:val="00404BF1"/>
    <w:rsid w:val="00404CDC"/>
    <w:rsid w:val="00406093"/>
    <w:rsid w:val="00406648"/>
    <w:rsid w:val="0040692D"/>
    <w:rsid w:val="00412C93"/>
    <w:rsid w:val="0041336D"/>
    <w:rsid w:val="00413B4E"/>
    <w:rsid w:val="00414862"/>
    <w:rsid w:val="00414A77"/>
    <w:rsid w:val="00414DBE"/>
    <w:rsid w:val="00415A33"/>
    <w:rsid w:val="00415E9A"/>
    <w:rsid w:val="00416954"/>
    <w:rsid w:val="00420294"/>
    <w:rsid w:val="00421489"/>
    <w:rsid w:val="004246B6"/>
    <w:rsid w:val="00425663"/>
    <w:rsid w:val="00425893"/>
    <w:rsid w:val="00426599"/>
    <w:rsid w:val="00426B34"/>
    <w:rsid w:val="004301AA"/>
    <w:rsid w:val="004304C4"/>
    <w:rsid w:val="00430CCC"/>
    <w:rsid w:val="00431834"/>
    <w:rsid w:val="00435065"/>
    <w:rsid w:val="00435223"/>
    <w:rsid w:val="00437254"/>
    <w:rsid w:val="004426F9"/>
    <w:rsid w:val="00444D67"/>
    <w:rsid w:val="004500D1"/>
    <w:rsid w:val="00451791"/>
    <w:rsid w:val="004524CC"/>
    <w:rsid w:val="0045467D"/>
    <w:rsid w:val="00455778"/>
    <w:rsid w:val="00456C91"/>
    <w:rsid w:val="00457B3C"/>
    <w:rsid w:val="00460572"/>
    <w:rsid w:val="00461DB2"/>
    <w:rsid w:val="00462A21"/>
    <w:rsid w:val="00465479"/>
    <w:rsid w:val="00470B16"/>
    <w:rsid w:val="004715A0"/>
    <w:rsid w:val="00472541"/>
    <w:rsid w:val="00474046"/>
    <w:rsid w:val="0047574C"/>
    <w:rsid w:val="004777C9"/>
    <w:rsid w:val="00477AF2"/>
    <w:rsid w:val="00477BC2"/>
    <w:rsid w:val="0048064E"/>
    <w:rsid w:val="00481F4D"/>
    <w:rsid w:val="00482CAE"/>
    <w:rsid w:val="004868B0"/>
    <w:rsid w:val="00487506"/>
    <w:rsid w:val="00487F7C"/>
    <w:rsid w:val="00487FD6"/>
    <w:rsid w:val="00491832"/>
    <w:rsid w:val="004953ED"/>
    <w:rsid w:val="004969C9"/>
    <w:rsid w:val="0049750E"/>
    <w:rsid w:val="004A1D3A"/>
    <w:rsid w:val="004A2118"/>
    <w:rsid w:val="004A2FF3"/>
    <w:rsid w:val="004A439A"/>
    <w:rsid w:val="004A5811"/>
    <w:rsid w:val="004A5A70"/>
    <w:rsid w:val="004A5BB7"/>
    <w:rsid w:val="004A7338"/>
    <w:rsid w:val="004B08B1"/>
    <w:rsid w:val="004B2E67"/>
    <w:rsid w:val="004B324E"/>
    <w:rsid w:val="004B345C"/>
    <w:rsid w:val="004C1DE2"/>
    <w:rsid w:val="004C2FA0"/>
    <w:rsid w:val="004C3FAC"/>
    <w:rsid w:val="004C5238"/>
    <w:rsid w:val="004C6C8F"/>
    <w:rsid w:val="004D11CD"/>
    <w:rsid w:val="004D2B39"/>
    <w:rsid w:val="004D3B4C"/>
    <w:rsid w:val="004D4355"/>
    <w:rsid w:val="004E0018"/>
    <w:rsid w:val="004E11FE"/>
    <w:rsid w:val="004E1E08"/>
    <w:rsid w:val="004E4D81"/>
    <w:rsid w:val="004E6B7B"/>
    <w:rsid w:val="004E7211"/>
    <w:rsid w:val="004F32FF"/>
    <w:rsid w:val="004F5214"/>
    <w:rsid w:val="004F7F2E"/>
    <w:rsid w:val="00503CF8"/>
    <w:rsid w:val="00503E52"/>
    <w:rsid w:val="0050439E"/>
    <w:rsid w:val="005044EC"/>
    <w:rsid w:val="00504602"/>
    <w:rsid w:val="00504D87"/>
    <w:rsid w:val="00507565"/>
    <w:rsid w:val="005077EC"/>
    <w:rsid w:val="00507BF3"/>
    <w:rsid w:val="0051002B"/>
    <w:rsid w:val="00512DC0"/>
    <w:rsid w:val="005158D6"/>
    <w:rsid w:val="005159B5"/>
    <w:rsid w:val="00520574"/>
    <w:rsid w:val="00522595"/>
    <w:rsid w:val="00523064"/>
    <w:rsid w:val="00525230"/>
    <w:rsid w:val="00527740"/>
    <w:rsid w:val="00527937"/>
    <w:rsid w:val="00530561"/>
    <w:rsid w:val="005308BC"/>
    <w:rsid w:val="00530B05"/>
    <w:rsid w:val="00534173"/>
    <w:rsid w:val="00534C17"/>
    <w:rsid w:val="00535216"/>
    <w:rsid w:val="0053563D"/>
    <w:rsid w:val="005359A4"/>
    <w:rsid w:val="0053621E"/>
    <w:rsid w:val="005370C9"/>
    <w:rsid w:val="00540059"/>
    <w:rsid w:val="005445CB"/>
    <w:rsid w:val="00545C40"/>
    <w:rsid w:val="00545F94"/>
    <w:rsid w:val="00546374"/>
    <w:rsid w:val="00547A71"/>
    <w:rsid w:val="005524E2"/>
    <w:rsid w:val="005529FF"/>
    <w:rsid w:val="005532EC"/>
    <w:rsid w:val="0055341B"/>
    <w:rsid w:val="00556B33"/>
    <w:rsid w:val="00557FCD"/>
    <w:rsid w:val="00560D00"/>
    <w:rsid w:val="005619F2"/>
    <w:rsid w:val="00561C22"/>
    <w:rsid w:val="00562E43"/>
    <w:rsid w:val="0056350F"/>
    <w:rsid w:val="005649A4"/>
    <w:rsid w:val="0056513B"/>
    <w:rsid w:val="00565523"/>
    <w:rsid w:val="00565BDB"/>
    <w:rsid w:val="005674A3"/>
    <w:rsid w:val="005676A9"/>
    <w:rsid w:val="00570F9A"/>
    <w:rsid w:val="00571DBB"/>
    <w:rsid w:val="00573551"/>
    <w:rsid w:val="0057483A"/>
    <w:rsid w:val="0057563E"/>
    <w:rsid w:val="005763B6"/>
    <w:rsid w:val="0057747F"/>
    <w:rsid w:val="00580D98"/>
    <w:rsid w:val="00582674"/>
    <w:rsid w:val="00582ACA"/>
    <w:rsid w:val="00583FAF"/>
    <w:rsid w:val="0058520E"/>
    <w:rsid w:val="005861E9"/>
    <w:rsid w:val="00587F95"/>
    <w:rsid w:val="005906B3"/>
    <w:rsid w:val="00592739"/>
    <w:rsid w:val="0059352E"/>
    <w:rsid w:val="005939ED"/>
    <w:rsid w:val="005958D0"/>
    <w:rsid w:val="00596381"/>
    <w:rsid w:val="005977C6"/>
    <w:rsid w:val="005A0159"/>
    <w:rsid w:val="005A2A7F"/>
    <w:rsid w:val="005A38F5"/>
    <w:rsid w:val="005A3AD7"/>
    <w:rsid w:val="005A3E14"/>
    <w:rsid w:val="005A40B3"/>
    <w:rsid w:val="005A4824"/>
    <w:rsid w:val="005A6A6C"/>
    <w:rsid w:val="005B1ACE"/>
    <w:rsid w:val="005B28F8"/>
    <w:rsid w:val="005B329C"/>
    <w:rsid w:val="005B469A"/>
    <w:rsid w:val="005B4AE8"/>
    <w:rsid w:val="005B6CB9"/>
    <w:rsid w:val="005B7303"/>
    <w:rsid w:val="005C2941"/>
    <w:rsid w:val="005C3BAA"/>
    <w:rsid w:val="005C503F"/>
    <w:rsid w:val="005C60C8"/>
    <w:rsid w:val="005C672D"/>
    <w:rsid w:val="005C7F09"/>
    <w:rsid w:val="005D3B96"/>
    <w:rsid w:val="005D505F"/>
    <w:rsid w:val="005D5622"/>
    <w:rsid w:val="005E0968"/>
    <w:rsid w:val="005E0A67"/>
    <w:rsid w:val="005E2298"/>
    <w:rsid w:val="005E2919"/>
    <w:rsid w:val="005E3780"/>
    <w:rsid w:val="005E4068"/>
    <w:rsid w:val="005E53FA"/>
    <w:rsid w:val="005E5585"/>
    <w:rsid w:val="005E5D89"/>
    <w:rsid w:val="005E67CB"/>
    <w:rsid w:val="005F0B5B"/>
    <w:rsid w:val="005F438C"/>
    <w:rsid w:val="005F4F3B"/>
    <w:rsid w:val="005F50D0"/>
    <w:rsid w:val="005F5D87"/>
    <w:rsid w:val="005F68D0"/>
    <w:rsid w:val="00600B74"/>
    <w:rsid w:val="00602FE4"/>
    <w:rsid w:val="0060569E"/>
    <w:rsid w:val="00605AB1"/>
    <w:rsid w:val="00606371"/>
    <w:rsid w:val="006071B6"/>
    <w:rsid w:val="0060793C"/>
    <w:rsid w:val="006107DA"/>
    <w:rsid w:val="0061524E"/>
    <w:rsid w:val="006159C1"/>
    <w:rsid w:val="0062241C"/>
    <w:rsid w:val="00625769"/>
    <w:rsid w:val="00626062"/>
    <w:rsid w:val="00627902"/>
    <w:rsid w:val="00630597"/>
    <w:rsid w:val="006336CF"/>
    <w:rsid w:val="00635DB9"/>
    <w:rsid w:val="00636970"/>
    <w:rsid w:val="00640278"/>
    <w:rsid w:val="0064367A"/>
    <w:rsid w:val="00643EC2"/>
    <w:rsid w:val="00644382"/>
    <w:rsid w:val="00644E6E"/>
    <w:rsid w:val="0064626D"/>
    <w:rsid w:val="00651DB7"/>
    <w:rsid w:val="00652426"/>
    <w:rsid w:val="00657A31"/>
    <w:rsid w:val="0066122B"/>
    <w:rsid w:val="00661C94"/>
    <w:rsid w:val="00662AD4"/>
    <w:rsid w:val="006632A7"/>
    <w:rsid w:val="006632D4"/>
    <w:rsid w:val="00663963"/>
    <w:rsid w:val="00666235"/>
    <w:rsid w:val="00666891"/>
    <w:rsid w:val="00670552"/>
    <w:rsid w:val="006705ED"/>
    <w:rsid w:val="0067201F"/>
    <w:rsid w:val="0067271B"/>
    <w:rsid w:val="006731FA"/>
    <w:rsid w:val="006744D7"/>
    <w:rsid w:val="006745A5"/>
    <w:rsid w:val="00675800"/>
    <w:rsid w:val="006761E9"/>
    <w:rsid w:val="0067688B"/>
    <w:rsid w:val="00677C2D"/>
    <w:rsid w:val="00677E9D"/>
    <w:rsid w:val="00681AEF"/>
    <w:rsid w:val="00682149"/>
    <w:rsid w:val="00683692"/>
    <w:rsid w:val="00683D8E"/>
    <w:rsid w:val="00687D64"/>
    <w:rsid w:val="006907D3"/>
    <w:rsid w:val="00692A84"/>
    <w:rsid w:val="006955C4"/>
    <w:rsid w:val="00696EFF"/>
    <w:rsid w:val="00697BAC"/>
    <w:rsid w:val="006A0BE7"/>
    <w:rsid w:val="006A0CEC"/>
    <w:rsid w:val="006A12E9"/>
    <w:rsid w:val="006A14AF"/>
    <w:rsid w:val="006A3CA7"/>
    <w:rsid w:val="006A5BF5"/>
    <w:rsid w:val="006A6815"/>
    <w:rsid w:val="006A6B59"/>
    <w:rsid w:val="006A7EA4"/>
    <w:rsid w:val="006B0089"/>
    <w:rsid w:val="006B0B6C"/>
    <w:rsid w:val="006B0E21"/>
    <w:rsid w:val="006B1295"/>
    <w:rsid w:val="006B2597"/>
    <w:rsid w:val="006B35EC"/>
    <w:rsid w:val="006B423C"/>
    <w:rsid w:val="006B4604"/>
    <w:rsid w:val="006B551A"/>
    <w:rsid w:val="006B5BBC"/>
    <w:rsid w:val="006B5F0B"/>
    <w:rsid w:val="006B610D"/>
    <w:rsid w:val="006B6C96"/>
    <w:rsid w:val="006B72C2"/>
    <w:rsid w:val="006C0275"/>
    <w:rsid w:val="006C1210"/>
    <w:rsid w:val="006C1FC1"/>
    <w:rsid w:val="006C28F2"/>
    <w:rsid w:val="006C40F7"/>
    <w:rsid w:val="006C50EB"/>
    <w:rsid w:val="006D1E5A"/>
    <w:rsid w:val="006D3587"/>
    <w:rsid w:val="006D475D"/>
    <w:rsid w:val="006D5981"/>
    <w:rsid w:val="006D6D21"/>
    <w:rsid w:val="006D722B"/>
    <w:rsid w:val="006E2779"/>
    <w:rsid w:val="006E5663"/>
    <w:rsid w:val="006E5A61"/>
    <w:rsid w:val="006F0077"/>
    <w:rsid w:val="006F0094"/>
    <w:rsid w:val="006F0523"/>
    <w:rsid w:val="006F112B"/>
    <w:rsid w:val="006F2C22"/>
    <w:rsid w:val="006F3D37"/>
    <w:rsid w:val="006F4DB9"/>
    <w:rsid w:val="006F5F34"/>
    <w:rsid w:val="006F65CE"/>
    <w:rsid w:val="00701200"/>
    <w:rsid w:val="00701DF9"/>
    <w:rsid w:val="00701F01"/>
    <w:rsid w:val="007050DE"/>
    <w:rsid w:val="00710EA5"/>
    <w:rsid w:val="007117AF"/>
    <w:rsid w:val="00715733"/>
    <w:rsid w:val="007175F7"/>
    <w:rsid w:val="00717AB4"/>
    <w:rsid w:val="00722ECA"/>
    <w:rsid w:val="00723C43"/>
    <w:rsid w:val="007244B0"/>
    <w:rsid w:val="0072573D"/>
    <w:rsid w:val="00725924"/>
    <w:rsid w:val="00726CD1"/>
    <w:rsid w:val="0073098F"/>
    <w:rsid w:val="00735EF8"/>
    <w:rsid w:val="00737DD4"/>
    <w:rsid w:val="00737F7B"/>
    <w:rsid w:val="007404CB"/>
    <w:rsid w:val="00742883"/>
    <w:rsid w:val="00745C1B"/>
    <w:rsid w:val="00746A08"/>
    <w:rsid w:val="0075113E"/>
    <w:rsid w:val="0075179A"/>
    <w:rsid w:val="007541D3"/>
    <w:rsid w:val="0075655D"/>
    <w:rsid w:val="00763625"/>
    <w:rsid w:val="00763FF9"/>
    <w:rsid w:val="00766A40"/>
    <w:rsid w:val="00766D95"/>
    <w:rsid w:val="00766E41"/>
    <w:rsid w:val="00766F73"/>
    <w:rsid w:val="00770906"/>
    <w:rsid w:val="00773772"/>
    <w:rsid w:val="007749C6"/>
    <w:rsid w:val="00775E74"/>
    <w:rsid w:val="007770AB"/>
    <w:rsid w:val="00783395"/>
    <w:rsid w:val="00790041"/>
    <w:rsid w:val="00790123"/>
    <w:rsid w:val="00791947"/>
    <w:rsid w:val="00791CA9"/>
    <w:rsid w:val="0079233F"/>
    <w:rsid w:val="00793940"/>
    <w:rsid w:val="007939A5"/>
    <w:rsid w:val="00796B7D"/>
    <w:rsid w:val="007A24A5"/>
    <w:rsid w:val="007A41B2"/>
    <w:rsid w:val="007A537E"/>
    <w:rsid w:val="007B06F4"/>
    <w:rsid w:val="007B09E5"/>
    <w:rsid w:val="007B2D84"/>
    <w:rsid w:val="007B3232"/>
    <w:rsid w:val="007B3D95"/>
    <w:rsid w:val="007B5E9B"/>
    <w:rsid w:val="007B6C5A"/>
    <w:rsid w:val="007C2930"/>
    <w:rsid w:val="007C29B3"/>
    <w:rsid w:val="007C43A6"/>
    <w:rsid w:val="007C4D5B"/>
    <w:rsid w:val="007C7AAD"/>
    <w:rsid w:val="007D3F82"/>
    <w:rsid w:val="007D63CF"/>
    <w:rsid w:val="007D642D"/>
    <w:rsid w:val="007D7D33"/>
    <w:rsid w:val="007E1668"/>
    <w:rsid w:val="007E1FC6"/>
    <w:rsid w:val="007E2CDA"/>
    <w:rsid w:val="007E3F9A"/>
    <w:rsid w:val="007E47C2"/>
    <w:rsid w:val="007E55FD"/>
    <w:rsid w:val="007E5CE5"/>
    <w:rsid w:val="007E6A33"/>
    <w:rsid w:val="007E721E"/>
    <w:rsid w:val="007E7FEA"/>
    <w:rsid w:val="007F5999"/>
    <w:rsid w:val="007F6C76"/>
    <w:rsid w:val="00800717"/>
    <w:rsid w:val="00800C36"/>
    <w:rsid w:val="008018CA"/>
    <w:rsid w:val="00802457"/>
    <w:rsid w:val="008030F0"/>
    <w:rsid w:val="0080325F"/>
    <w:rsid w:val="00803EFC"/>
    <w:rsid w:val="00803F1E"/>
    <w:rsid w:val="008040FC"/>
    <w:rsid w:val="0080477F"/>
    <w:rsid w:val="00805FF6"/>
    <w:rsid w:val="00811040"/>
    <w:rsid w:val="00812A3B"/>
    <w:rsid w:val="0081366C"/>
    <w:rsid w:val="00813B34"/>
    <w:rsid w:val="008146DF"/>
    <w:rsid w:val="00820274"/>
    <w:rsid w:val="00824093"/>
    <w:rsid w:val="008240B2"/>
    <w:rsid w:val="00825884"/>
    <w:rsid w:val="008306D3"/>
    <w:rsid w:val="00831354"/>
    <w:rsid w:val="00832D72"/>
    <w:rsid w:val="008349A7"/>
    <w:rsid w:val="0084086B"/>
    <w:rsid w:val="00841AA6"/>
    <w:rsid w:val="00842967"/>
    <w:rsid w:val="00842EA2"/>
    <w:rsid w:val="0084365E"/>
    <w:rsid w:val="00843F72"/>
    <w:rsid w:val="00844433"/>
    <w:rsid w:val="00844FF3"/>
    <w:rsid w:val="00845EDD"/>
    <w:rsid w:val="00847CD1"/>
    <w:rsid w:val="0085058C"/>
    <w:rsid w:val="00853108"/>
    <w:rsid w:val="0085351C"/>
    <w:rsid w:val="008535A9"/>
    <w:rsid w:val="00853B1D"/>
    <w:rsid w:val="00853CA8"/>
    <w:rsid w:val="00855170"/>
    <w:rsid w:val="00855C1F"/>
    <w:rsid w:val="00857175"/>
    <w:rsid w:val="0086249C"/>
    <w:rsid w:val="0086403B"/>
    <w:rsid w:val="00865C09"/>
    <w:rsid w:val="00866636"/>
    <w:rsid w:val="00866AFE"/>
    <w:rsid w:val="008672D9"/>
    <w:rsid w:val="00870C91"/>
    <w:rsid w:val="00871E54"/>
    <w:rsid w:val="00872D36"/>
    <w:rsid w:val="00873C7E"/>
    <w:rsid w:val="00874328"/>
    <w:rsid w:val="0087520B"/>
    <w:rsid w:val="00876A21"/>
    <w:rsid w:val="00876FC0"/>
    <w:rsid w:val="00877E28"/>
    <w:rsid w:val="008801C5"/>
    <w:rsid w:val="008806F9"/>
    <w:rsid w:val="00881EC4"/>
    <w:rsid w:val="0088259E"/>
    <w:rsid w:val="008831FD"/>
    <w:rsid w:val="00883C1E"/>
    <w:rsid w:val="00884DE6"/>
    <w:rsid w:val="0089036E"/>
    <w:rsid w:val="00891B1E"/>
    <w:rsid w:val="00891E19"/>
    <w:rsid w:val="00892754"/>
    <w:rsid w:val="008930E9"/>
    <w:rsid w:val="00893613"/>
    <w:rsid w:val="00893747"/>
    <w:rsid w:val="008970B2"/>
    <w:rsid w:val="008A032D"/>
    <w:rsid w:val="008A31FE"/>
    <w:rsid w:val="008A469E"/>
    <w:rsid w:val="008A47E0"/>
    <w:rsid w:val="008A6E23"/>
    <w:rsid w:val="008A7550"/>
    <w:rsid w:val="008B3A55"/>
    <w:rsid w:val="008C3A3F"/>
    <w:rsid w:val="008C540F"/>
    <w:rsid w:val="008C7A95"/>
    <w:rsid w:val="008D00B8"/>
    <w:rsid w:val="008D0C3C"/>
    <w:rsid w:val="008D13B1"/>
    <w:rsid w:val="008D37EA"/>
    <w:rsid w:val="008D38E4"/>
    <w:rsid w:val="008D5F61"/>
    <w:rsid w:val="008D67AB"/>
    <w:rsid w:val="008D78E3"/>
    <w:rsid w:val="008E2638"/>
    <w:rsid w:val="008E31FF"/>
    <w:rsid w:val="008E4D89"/>
    <w:rsid w:val="008E4EA5"/>
    <w:rsid w:val="008E7E66"/>
    <w:rsid w:val="008F0D84"/>
    <w:rsid w:val="008F23E6"/>
    <w:rsid w:val="008F3120"/>
    <w:rsid w:val="008F3680"/>
    <w:rsid w:val="008F55D4"/>
    <w:rsid w:val="008F6246"/>
    <w:rsid w:val="008F682C"/>
    <w:rsid w:val="008F6C0C"/>
    <w:rsid w:val="008F72B0"/>
    <w:rsid w:val="0090029E"/>
    <w:rsid w:val="00900C2E"/>
    <w:rsid w:val="00900D39"/>
    <w:rsid w:val="00901319"/>
    <w:rsid w:val="00901C62"/>
    <w:rsid w:val="00901DB6"/>
    <w:rsid w:val="00902AF3"/>
    <w:rsid w:val="0090507F"/>
    <w:rsid w:val="009054C9"/>
    <w:rsid w:val="00906D0D"/>
    <w:rsid w:val="00906FA7"/>
    <w:rsid w:val="00907BAE"/>
    <w:rsid w:val="00910BE5"/>
    <w:rsid w:val="0091114E"/>
    <w:rsid w:val="00912E4C"/>
    <w:rsid w:val="00912F27"/>
    <w:rsid w:val="00913440"/>
    <w:rsid w:val="0091482F"/>
    <w:rsid w:val="00914927"/>
    <w:rsid w:val="009159AB"/>
    <w:rsid w:val="009160D9"/>
    <w:rsid w:val="00917892"/>
    <w:rsid w:val="00917F08"/>
    <w:rsid w:val="00920810"/>
    <w:rsid w:val="009224B9"/>
    <w:rsid w:val="009226D9"/>
    <w:rsid w:val="00923E12"/>
    <w:rsid w:val="0092788B"/>
    <w:rsid w:val="00927915"/>
    <w:rsid w:val="00930FC3"/>
    <w:rsid w:val="009322B7"/>
    <w:rsid w:val="00932451"/>
    <w:rsid w:val="009363E9"/>
    <w:rsid w:val="00936935"/>
    <w:rsid w:val="00940C15"/>
    <w:rsid w:val="0094151B"/>
    <w:rsid w:val="00942E91"/>
    <w:rsid w:val="00943FE6"/>
    <w:rsid w:val="00946BCB"/>
    <w:rsid w:val="009501D2"/>
    <w:rsid w:val="00951E1C"/>
    <w:rsid w:val="00952083"/>
    <w:rsid w:val="00952C45"/>
    <w:rsid w:val="0095452C"/>
    <w:rsid w:val="00954F83"/>
    <w:rsid w:val="00960FCF"/>
    <w:rsid w:val="00963E2B"/>
    <w:rsid w:val="00964123"/>
    <w:rsid w:val="009643A6"/>
    <w:rsid w:val="00964A65"/>
    <w:rsid w:val="00964D30"/>
    <w:rsid w:val="00970DF0"/>
    <w:rsid w:val="00972C0E"/>
    <w:rsid w:val="009740E7"/>
    <w:rsid w:val="00974ED2"/>
    <w:rsid w:val="0097573E"/>
    <w:rsid w:val="009775C8"/>
    <w:rsid w:val="00981989"/>
    <w:rsid w:val="00981D17"/>
    <w:rsid w:val="00981EE2"/>
    <w:rsid w:val="0098299E"/>
    <w:rsid w:val="00983391"/>
    <w:rsid w:val="00983B2E"/>
    <w:rsid w:val="0098684A"/>
    <w:rsid w:val="00987DC4"/>
    <w:rsid w:val="00990DD8"/>
    <w:rsid w:val="0099117E"/>
    <w:rsid w:val="00991CF7"/>
    <w:rsid w:val="009956A6"/>
    <w:rsid w:val="00995D10"/>
    <w:rsid w:val="009965BB"/>
    <w:rsid w:val="00996E67"/>
    <w:rsid w:val="00997B47"/>
    <w:rsid w:val="009A18BE"/>
    <w:rsid w:val="009A1968"/>
    <w:rsid w:val="009A3C2F"/>
    <w:rsid w:val="009A63DA"/>
    <w:rsid w:val="009A6EF4"/>
    <w:rsid w:val="009B0732"/>
    <w:rsid w:val="009B2822"/>
    <w:rsid w:val="009C0830"/>
    <w:rsid w:val="009C404D"/>
    <w:rsid w:val="009C5201"/>
    <w:rsid w:val="009C570A"/>
    <w:rsid w:val="009C6325"/>
    <w:rsid w:val="009C7699"/>
    <w:rsid w:val="009D0129"/>
    <w:rsid w:val="009D0917"/>
    <w:rsid w:val="009D118D"/>
    <w:rsid w:val="009D1FD4"/>
    <w:rsid w:val="009D247B"/>
    <w:rsid w:val="009D3F5C"/>
    <w:rsid w:val="009D52B9"/>
    <w:rsid w:val="009D5430"/>
    <w:rsid w:val="009E00DC"/>
    <w:rsid w:val="009E049F"/>
    <w:rsid w:val="009E236B"/>
    <w:rsid w:val="009E2F83"/>
    <w:rsid w:val="009E4E32"/>
    <w:rsid w:val="009E5ECA"/>
    <w:rsid w:val="009E7343"/>
    <w:rsid w:val="009E7F21"/>
    <w:rsid w:val="009F1556"/>
    <w:rsid w:val="009F2E5B"/>
    <w:rsid w:val="009F2FD2"/>
    <w:rsid w:val="009F36B6"/>
    <w:rsid w:val="009F4063"/>
    <w:rsid w:val="009F4893"/>
    <w:rsid w:val="009F5FFC"/>
    <w:rsid w:val="00A01132"/>
    <w:rsid w:val="00A0193C"/>
    <w:rsid w:val="00A055F6"/>
    <w:rsid w:val="00A05CC0"/>
    <w:rsid w:val="00A05FB0"/>
    <w:rsid w:val="00A05FDA"/>
    <w:rsid w:val="00A064A9"/>
    <w:rsid w:val="00A06F75"/>
    <w:rsid w:val="00A0732F"/>
    <w:rsid w:val="00A07E9E"/>
    <w:rsid w:val="00A102FB"/>
    <w:rsid w:val="00A10571"/>
    <w:rsid w:val="00A10F45"/>
    <w:rsid w:val="00A11023"/>
    <w:rsid w:val="00A11B27"/>
    <w:rsid w:val="00A13121"/>
    <w:rsid w:val="00A1320F"/>
    <w:rsid w:val="00A141D3"/>
    <w:rsid w:val="00A15BEC"/>
    <w:rsid w:val="00A17AAA"/>
    <w:rsid w:val="00A2102C"/>
    <w:rsid w:val="00A21332"/>
    <w:rsid w:val="00A22716"/>
    <w:rsid w:val="00A22B25"/>
    <w:rsid w:val="00A24919"/>
    <w:rsid w:val="00A25518"/>
    <w:rsid w:val="00A25B8F"/>
    <w:rsid w:val="00A27E12"/>
    <w:rsid w:val="00A3025A"/>
    <w:rsid w:val="00A3227D"/>
    <w:rsid w:val="00A32FB1"/>
    <w:rsid w:val="00A330F9"/>
    <w:rsid w:val="00A33D48"/>
    <w:rsid w:val="00A354E4"/>
    <w:rsid w:val="00A35A30"/>
    <w:rsid w:val="00A36450"/>
    <w:rsid w:val="00A4154A"/>
    <w:rsid w:val="00A429B0"/>
    <w:rsid w:val="00A46087"/>
    <w:rsid w:val="00A462FB"/>
    <w:rsid w:val="00A5390F"/>
    <w:rsid w:val="00A552E5"/>
    <w:rsid w:val="00A57B3E"/>
    <w:rsid w:val="00A602AF"/>
    <w:rsid w:val="00A6138B"/>
    <w:rsid w:val="00A63A3B"/>
    <w:rsid w:val="00A647D7"/>
    <w:rsid w:val="00A64961"/>
    <w:rsid w:val="00A64BFF"/>
    <w:rsid w:val="00A6624C"/>
    <w:rsid w:val="00A66702"/>
    <w:rsid w:val="00A66753"/>
    <w:rsid w:val="00A6729C"/>
    <w:rsid w:val="00A67E95"/>
    <w:rsid w:val="00A7291E"/>
    <w:rsid w:val="00A72D6E"/>
    <w:rsid w:val="00A72F59"/>
    <w:rsid w:val="00A746D3"/>
    <w:rsid w:val="00A74D95"/>
    <w:rsid w:val="00A75C98"/>
    <w:rsid w:val="00A76BC4"/>
    <w:rsid w:val="00A76C5B"/>
    <w:rsid w:val="00A773B2"/>
    <w:rsid w:val="00A819F0"/>
    <w:rsid w:val="00A81CA5"/>
    <w:rsid w:val="00A81CB5"/>
    <w:rsid w:val="00A824B4"/>
    <w:rsid w:val="00A83215"/>
    <w:rsid w:val="00A8421F"/>
    <w:rsid w:val="00A84466"/>
    <w:rsid w:val="00A8519E"/>
    <w:rsid w:val="00A85F61"/>
    <w:rsid w:val="00A86D81"/>
    <w:rsid w:val="00A903DC"/>
    <w:rsid w:val="00A93654"/>
    <w:rsid w:val="00A93F60"/>
    <w:rsid w:val="00A95D89"/>
    <w:rsid w:val="00A97085"/>
    <w:rsid w:val="00A973A2"/>
    <w:rsid w:val="00AA1802"/>
    <w:rsid w:val="00AA19B2"/>
    <w:rsid w:val="00AA2841"/>
    <w:rsid w:val="00AA43AC"/>
    <w:rsid w:val="00AA4687"/>
    <w:rsid w:val="00AA5C0A"/>
    <w:rsid w:val="00AA6779"/>
    <w:rsid w:val="00AA718E"/>
    <w:rsid w:val="00AB0706"/>
    <w:rsid w:val="00AB3EFC"/>
    <w:rsid w:val="00AB4514"/>
    <w:rsid w:val="00AB4C9E"/>
    <w:rsid w:val="00AB69D2"/>
    <w:rsid w:val="00AC0B50"/>
    <w:rsid w:val="00AC11C4"/>
    <w:rsid w:val="00AC12BF"/>
    <w:rsid w:val="00AC1810"/>
    <w:rsid w:val="00AC3EBA"/>
    <w:rsid w:val="00AC41D4"/>
    <w:rsid w:val="00AC487E"/>
    <w:rsid w:val="00AD0761"/>
    <w:rsid w:val="00AD1AA6"/>
    <w:rsid w:val="00AD2E7A"/>
    <w:rsid w:val="00AD3F66"/>
    <w:rsid w:val="00AD5169"/>
    <w:rsid w:val="00AD6762"/>
    <w:rsid w:val="00AD6C3C"/>
    <w:rsid w:val="00AE1AB7"/>
    <w:rsid w:val="00AE1C61"/>
    <w:rsid w:val="00AE20DE"/>
    <w:rsid w:val="00AE2668"/>
    <w:rsid w:val="00AE2949"/>
    <w:rsid w:val="00AE4658"/>
    <w:rsid w:val="00AE6032"/>
    <w:rsid w:val="00AE678D"/>
    <w:rsid w:val="00AE6F3F"/>
    <w:rsid w:val="00AF132E"/>
    <w:rsid w:val="00AF1BD5"/>
    <w:rsid w:val="00AF3226"/>
    <w:rsid w:val="00AF3434"/>
    <w:rsid w:val="00AF4E5D"/>
    <w:rsid w:val="00AF554D"/>
    <w:rsid w:val="00AF573D"/>
    <w:rsid w:val="00AF5787"/>
    <w:rsid w:val="00AF5993"/>
    <w:rsid w:val="00AF5C8A"/>
    <w:rsid w:val="00AF7B41"/>
    <w:rsid w:val="00B019AF"/>
    <w:rsid w:val="00B06708"/>
    <w:rsid w:val="00B1009B"/>
    <w:rsid w:val="00B12DA5"/>
    <w:rsid w:val="00B14410"/>
    <w:rsid w:val="00B16ACA"/>
    <w:rsid w:val="00B1726D"/>
    <w:rsid w:val="00B173A8"/>
    <w:rsid w:val="00B17D11"/>
    <w:rsid w:val="00B21860"/>
    <w:rsid w:val="00B301F0"/>
    <w:rsid w:val="00B3261B"/>
    <w:rsid w:val="00B331EC"/>
    <w:rsid w:val="00B37E39"/>
    <w:rsid w:val="00B41294"/>
    <w:rsid w:val="00B415C9"/>
    <w:rsid w:val="00B4247B"/>
    <w:rsid w:val="00B42A17"/>
    <w:rsid w:val="00B433DD"/>
    <w:rsid w:val="00B44B90"/>
    <w:rsid w:val="00B47735"/>
    <w:rsid w:val="00B47B8D"/>
    <w:rsid w:val="00B5279F"/>
    <w:rsid w:val="00B52D48"/>
    <w:rsid w:val="00B536A7"/>
    <w:rsid w:val="00B53A3E"/>
    <w:rsid w:val="00B55E6A"/>
    <w:rsid w:val="00B5703C"/>
    <w:rsid w:val="00B57762"/>
    <w:rsid w:val="00B578D8"/>
    <w:rsid w:val="00B611D3"/>
    <w:rsid w:val="00B61724"/>
    <w:rsid w:val="00B62627"/>
    <w:rsid w:val="00B63AE4"/>
    <w:rsid w:val="00B661F9"/>
    <w:rsid w:val="00B66B84"/>
    <w:rsid w:val="00B67DEA"/>
    <w:rsid w:val="00B70082"/>
    <w:rsid w:val="00B70587"/>
    <w:rsid w:val="00B706FB"/>
    <w:rsid w:val="00B70C34"/>
    <w:rsid w:val="00B70E98"/>
    <w:rsid w:val="00B719A8"/>
    <w:rsid w:val="00B721EA"/>
    <w:rsid w:val="00B72952"/>
    <w:rsid w:val="00B7295A"/>
    <w:rsid w:val="00B7422E"/>
    <w:rsid w:val="00B804F2"/>
    <w:rsid w:val="00B80501"/>
    <w:rsid w:val="00B8159E"/>
    <w:rsid w:val="00B821D3"/>
    <w:rsid w:val="00B8285E"/>
    <w:rsid w:val="00B8563C"/>
    <w:rsid w:val="00B90E99"/>
    <w:rsid w:val="00B923E0"/>
    <w:rsid w:val="00B942D7"/>
    <w:rsid w:val="00B94E93"/>
    <w:rsid w:val="00BA01AE"/>
    <w:rsid w:val="00BA13B8"/>
    <w:rsid w:val="00BA3208"/>
    <w:rsid w:val="00BA388D"/>
    <w:rsid w:val="00BA4EF9"/>
    <w:rsid w:val="00BA696D"/>
    <w:rsid w:val="00BB0EE2"/>
    <w:rsid w:val="00BB299E"/>
    <w:rsid w:val="00BC0627"/>
    <w:rsid w:val="00BC1BD6"/>
    <w:rsid w:val="00BC2B6C"/>
    <w:rsid w:val="00BC3819"/>
    <w:rsid w:val="00BC3FDB"/>
    <w:rsid w:val="00BC7533"/>
    <w:rsid w:val="00BD29AC"/>
    <w:rsid w:val="00BD5A0F"/>
    <w:rsid w:val="00BD61A9"/>
    <w:rsid w:val="00BD6338"/>
    <w:rsid w:val="00BD7471"/>
    <w:rsid w:val="00BD7EA0"/>
    <w:rsid w:val="00BE4480"/>
    <w:rsid w:val="00BE4E0A"/>
    <w:rsid w:val="00BE517B"/>
    <w:rsid w:val="00BE650A"/>
    <w:rsid w:val="00BF0702"/>
    <w:rsid w:val="00BF14D0"/>
    <w:rsid w:val="00BF54BF"/>
    <w:rsid w:val="00BF6521"/>
    <w:rsid w:val="00BF7412"/>
    <w:rsid w:val="00C0053D"/>
    <w:rsid w:val="00C02A96"/>
    <w:rsid w:val="00C04019"/>
    <w:rsid w:val="00C04D38"/>
    <w:rsid w:val="00C055ED"/>
    <w:rsid w:val="00C05FB8"/>
    <w:rsid w:val="00C101AD"/>
    <w:rsid w:val="00C105D0"/>
    <w:rsid w:val="00C11020"/>
    <w:rsid w:val="00C1288A"/>
    <w:rsid w:val="00C1601B"/>
    <w:rsid w:val="00C1757E"/>
    <w:rsid w:val="00C17FBE"/>
    <w:rsid w:val="00C242EA"/>
    <w:rsid w:val="00C246DC"/>
    <w:rsid w:val="00C249CB"/>
    <w:rsid w:val="00C25A66"/>
    <w:rsid w:val="00C26940"/>
    <w:rsid w:val="00C27000"/>
    <w:rsid w:val="00C32060"/>
    <w:rsid w:val="00C32465"/>
    <w:rsid w:val="00C337D9"/>
    <w:rsid w:val="00C33AC3"/>
    <w:rsid w:val="00C33E48"/>
    <w:rsid w:val="00C4005E"/>
    <w:rsid w:val="00C40A4C"/>
    <w:rsid w:val="00C44692"/>
    <w:rsid w:val="00C44D58"/>
    <w:rsid w:val="00C46F9A"/>
    <w:rsid w:val="00C47F7A"/>
    <w:rsid w:val="00C502B7"/>
    <w:rsid w:val="00C537F4"/>
    <w:rsid w:val="00C562BB"/>
    <w:rsid w:val="00C6093D"/>
    <w:rsid w:val="00C62505"/>
    <w:rsid w:val="00C62DA5"/>
    <w:rsid w:val="00C65A98"/>
    <w:rsid w:val="00C65D95"/>
    <w:rsid w:val="00C7059A"/>
    <w:rsid w:val="00C728DB"/>
    <w:rsid w:val="00C73D10"/>
    <w:rsid w:val="00C76AF1"/>
    <w:rsid w:val="00C7715E"/>
    <w:rsid w:val="00C811A9"/>
    <w:rsid w:val="00C83549"/>
    <w:rsid w:val="00C86C4A"/>
    <w:rsid w:val="00C87DF1"/>
    <w:rsid w:val="00C905E9"/>
    <w:rsid w:val="00C91DC5"/>
    <w:rsid w:val="00C926AA"/>
    <w:rsid w:val="00C92A7E"/>
    <w:rsid w:val="00C92ECF"/>
    <w:rsid w:val="00C93118"/>
    <w:rsid w:val="00C93EFD"/>
    <w:rsid w:val="00C966C7"/>
    <w:rsid w:val="00C96B6D"/>
    <w:rsid w:val="00CA01CC"/>
    <w:rsid w:val="00CA03D1"/>
    <w:rsid w:val="00CA0E48"/>
    <w:rsid w:val="00CA39E6"/>
    <w:rsid w:val="00CA3E03"/>
    <w:rsid w:val="00CB00B7"/>
    <w:rsid w:val="00CB3463"/>
    <w:rsid w:val="00CB4BA5"/>
    <w:rsid w:val="00CB5E95"/>
    <w:rsid w:val="00CC02BA"/>
    <w:rsid w:val="00CC2B4A"/>
    <w:rsid w:val="00CC3C13"/>
    <w:rsid w:val="00CC3F9A"/>
    <w:rsid w:val="00CC436A"/>
    <w:rsid w:val="00CC47AE"/>
    <w:rsid w:val="00CC6D74"/>
    <w:rsid w:val="00CD02DD"/>
    <w:rsid w:val="00CD15AD"/>
    <w:rsid w:val="00CD48EA"/>
    <w:rsid w:val="00CD5FD1"/>
    <w:rsid w:val="00CD6C51"/>
    <w:rsid w:val="00CD74F3"/>
    <w:rsid w:val="00CE1353"/>
    <w:rsid w:val="00CE1C36"/>
    <w:rsid w:val="00CE5665"/>
    <w:rsid w:val="00CE5670"/>
    <w:rsid w:val="00CE5E80"/>
    <w:rsid w:val="00CE67EF"/>
    <w:rsid w:val="00CE745E"/>
    <w:rsid w:val="00CE7771"/>
    <w:rsid w:val="00CF5216"/>
    <w:rsid w:val="00CF5D33"/>
    <w:rsid w:val="00CF6149"/>
    <w:rsid w:val="00D005F2"/>
    <w:rsid w:val="00D01DD8"/>
    <w:rsid w:val="00D04AAE"/>
    <w:rsid w:val="00D05425"/>
    <w:rsid w:val="00D1253F"/>
    <w:rsid w:val="00D12566"/>
    <w:rsid w:val="00D12D19"/>
    <w:rsid w:val="00D13A8B"/>
    <w:rsid w:val="00D149EA"/>
    <w:rsid w:val="00D22FB2"/>
    <w:rsid w:val="00D2362D"/>
    <w:rsid w:val="00D23CBF"/>
    <w:rsid w:val="00D300C2"/>
    <w:rsid w:val="00D32072"/>
    <w:rsid w:val="00D32C91"/>
    <w:rsid w:val="00D32DB7"/>
    <w:rsid w:val="00D32ED6"/>
    <w:rsid w:val="00D33749"/>
    <w:rsid w:val="00D33DFA"/>
    <w:rsid w:val="00D34F8F"/>
    <w:rsid w:val="00D35041"/>
    <w:rsid w:val="00D428F8"/>
    <w:rsid w:val="00D437FD"/>
    <w:rsid w:val="00D455EE"/>
    <w:rsid w:val="00D45F47"/>
    <w:rsid w:val="00D46F5D"/>
    <w:rsid w:val="00D47B15"/>
    <w:rsid w:val="00D50071"/>
    <w:rsid w:val="00D50B0D"/>
    <w:rsid w:val="00D50DE8"/>
    <w:rsid w:val="00D51872"/>
    <w:rsid w:val="00D52A7B"/>
    <w:rsid w:val="00D53DF1"/>
    <w:rsid w:val="00D55FD3"/>
    <w:rsid w:val="00D57F50"/>
    <w:rsid w:val="00D603D1"/>
    <w:rsid w:val="00D60DF4"/>
    <w:rsid w:val="00D61239"/>
    <w:rsid w:val="00D62BEA"/>
    <w:rsid w:val="00D64023"/>
    <w:rsid w:val="00D644CD"/>
    <w:rsid w:val="00D66757"/>
    <w:rsid w:val="00D66D17"/>
    <w:rsid w:val="00D674C8"/>
    <w:rsid w:val="00D67E1C"/>
    <w:rsid w:val="00D7355C"/>
    <w:rsid w:val="00D740F7"/>
    <w:rsid w:val="00D75C8D"/>
    <w:rsid w:val="00D76D59"/>
    <w:rsid w:val="00D816D0"/>
    <w:rsid w:val="00D8322C"/>
    <w:rsid w:val="00D8384D"/>
    <w:rsid w:val="00D838B9"/>
    <w:rsid w:val="00D8521A"/>
    <w:rsid w:val="00D86395"/>
    <w:rsid w:val="00D87F0D"/>
    <w:rsid w:val="00D91220"/>
    <w:rsid w:val="00D92E19"/>
    <w:rsid w:val="00D93559"/>
    <w:rsid w:val="00D94996"/>
    <w:rsid w:val="00D94C5C"/>
    <w:rsid w:val="00D96314"/>
    <w:rsid w:val="00D97085"/>
    <w:rsid w:val="00DA0415"/>
    <w:rsid w:val="00DA355B"/>
    <w:rsid w:val="00DA4FDF"/>
    <w:rsid w:val="00DA7BA2"/>
    <w:rsid w:val="00DB0967"/>
    <w:rsid w:val="00DB0AEA"/>
    <w:rsid w:val="00DB0C77"/>
    <w:rsid w:val="00DB1B15"/>
    <w:rsid w:val="00DB2587"/>
    <w:rsid w:val="00DB405C"/>
    <w:rsid w:val="00DB445E"/>
    <w:rsid w:val="00DB483C"/>
    <w:rsid w:val="00DB598D"/>
    <w:rsid w:val="00DB5C8E"/>
    <w:rsid w:val="00DB7676"/>
    <w:rsid w:val="00DC1633"/>
    <w:rsid w:val="00DC1B53"/>
    <w:rsid w:val="00DC295E"/>
    <w:rsid w:val="00DC297D"/>
    <w:rsid w:val="00DC40B8"/>
    <w:rsid w:val="00DC7530"/>
    <w:rsid w:val="00DD2C1F"/>
    <w:rsid w:val="00DD361F"/>
    <w:rsid w:val="00DD5338"/>
    <w:rsid w:val="00DE05CA"/>
    <w:rsid w:val="00DE0723"/>
    <w:rsid w:val="00DE2313"/>
    <w:rsid w:val="00DE3D56"/>
    <w:rsid w:val="00DE488A"/>
    <w:rsid w:val="00DE4B6F"/>
    <w:rsid w:val="00DE4F7B"/>
    <w:rsid w:val="00DE725A"/>
    <w:rsid w:val="00DF1818"/>
    <w:rsid w:val="00DF1CCD"/>
    <w:rsid w:val="00DF1E5B"/>
    <w:rsid w:val="00DF351C"/>
    <w:rsid w:val="00DF42EC"/>
    <w:rsid w:val="00DF5EE1"/>
    <w:rsid w:val="00DF7C7E"/>
    <w:rsid w:val="00DF7F64"/>
    <w:rsid w:val="00E0095A"/>
    <w:rsid w:val="00E02846"/>
    <w:rsid w:val="00E038AF"/>
    <w:rsid w:val="00E039ED"/>
    <w:rsid w:val="00E06FAE"/>
    <w:rsid w:val="00E07E9D"/>
    <w:rsid w:val="00E105FA"/>
    <w:rsid w:val="00E10CCB"/>
    <w:rsid w:val="00E127D8"/>
    <w:rsid w:val="00E12A3A"/>
    <w:rsid w:val="00E12D88"/>
    <w:rsid w:val="00E14D49"/>
    <w:rsid w:val="00E153C2"/>
    <w:rsid w:val="00E16B85"/>
    <w:rsid w:val="00E1725A"/>
    <w:rsid w:val="00E17538"/>
    <w:rsid w:val="00E223D8"/>
    <w:rsid w:val="00E239D6"/>
    <w:rsid w:val="00E24388"/>
    <w:rsid w:val="00E2659F"/>
    <w:rsid w:val="00E277F1"/>
    <w:rsid w:val="00E31AF9"/>
    <w:rsid w:val="00E32084"/>
    <w:rsid w:val="00E3239E"/>
    <w:rsid w:val="00E3352A"/>
    <w:rsid w:val="00E34441"/>
    <w:rsid w:val="00E3655C"/>
    <w:rsid w:val="00E367E5"/>
    <w:rsid w:val="00E3688E"/>
    <w:rsid w:val="00E4101C"/>
    <w:rsid w:val="00E46B7B"/>
    <w:rsid w:val="00E53850"/>
    <w:rsid w:val="00E53A36"/>
    <w:rsid w:val="00E60478"/>
    <w:rsid w:val="00E60B5E"/>
    <w:rsid w:val="00E60E01"/>
    <w:rsid w:val="00E61C2B"/>
    <w:rsid w:val="00E62F0A"/>
    <w:rsid w:val="00E6380D"/>
    <w:rsid w:val="00E6416C"/>
    <w:rsid w:val="00E64926"/>
    <w:rsid w:val="00E658A7"/>
    <w:rsid w:val="00E66772"/>
    <w:rsid w:val="00E70666"/>
    <w:rsid w:val="00E76F9D"/>
    <w:rsid w:val="00E77140"/>
    <w:rsid w:val="00E77C7D"/>
    <w:rsid w:val="00E83362"/>
    <w:rsid w:val="00E837B5"/>
    <w:rsid w:val="00E8386E"/>
    <w:rsid w:val="00E85896"/>
    <w:rsid w:val="00E90851"/>
    <w:rsid w:val="00E9106C"/>
    <w:rsid w:val="00E91978"/>
    <w:rsid w:val="00E91BCE"/>
    <w:rsid w:val="00E92004"/>
    <w:rsid w:val="00E92F2D"/>
    <w:rsid w:val="00E93674"/>
    <w:rsid w:val="00E937F4"/>
    <w:rsid w:val="00E9533C"/>
    <w:rsid w:val="00E95963"/>
    <w:rsid w:val="00EA17A0"/>
    <w:rsid w:val="00EA1905"/>
    <w:rsid w:val="00EA2018"/>
    <w:rsid w:val="00EA2876"/>
    <w:rsid w:val="00EA2E43"/>
    <w:rsid w:val="00EA400B"/>
    <w:rsid w:val="00EA41C2"/>
    <w:rsid w:val="00EA44A3"/>
    <w:rsid w:val="00EA5BF2"/>
    <w:rsid w:val="00EA5FCF"/>
    <w:rsid w:val="00EA6B1B"/>
    <w:rsid w:val="00EB6FA4"/>
    <w:rsid w:val="00EC12D6"/>
    <w:rsid w:val="00EC187B"/>
    <w:rsid w:val="00EC1A35"/>
    <w:rsid w:val="00EC1CB5"/>
    <w:rsid w:val="00EC1F0F"/>
    <w:rsid w:val="00EC214B"/>
    <w:rsid w:val="00EC2171"/>
    <w:rsid w:val="00EC5140"/>
    <w:rsid w:val="00EC55B1"/>
    <w:rsid w:val="00ED2722"/>
    <w:rsid w:val="00ED32D0"/>
    <w:rsid w:val="00ED5254"/>
    <w:rsid w:val="00EE07DF"/>
    <w:rsid w:val="00EE1650"/>
    <w:rsid w:val="00EE2BC7"/>
    <w:rsid w:val="00EE3A5A"/>
    <w:rsid w:val="00EE55BB"/>
    <w:rsid w:val="00EE5856"/>
    <w:rsid w:val="00EF16A0"/>
    <w:rsid w:val="00EF5288"/>
    <w:rsid w:val="00EF7F6C"/>
    <w:rsid w:val="00F00089"/>
    <w:rsid w:val="00F00200"/>
    <w:rsid w:val="00F044A0"/>
    <w:rsid w:val="00F05989"/>
    <w:rsid w:val="00F05F8A"/>
    <w:rsid w:val="00F078A2"/>
    <w:rsid w:val="00F1061D"/>
    <w:rsid w:val="00F1181E"/>
    <w:rsid w:val="00F1682B"/>
    <w:rsid w:val="00F171BF"/>
    <w:rsid w:val="00F201AC"/>
    <w:rsid w:val="00F2052B"/>
    <w:rsid w:val="00F22B08"/>
    <w:rsid w:val="00F235B5"/>
    <w:rsid w:val="00F24A4D"/>
    <w:rsid w:val="00F26DCD"/>
    <w:rsid w:val="00F275E1"/>
    <w:rsid w:val="00F34C4A"/>
    <w:rsid w:val="00F34D51"/>
    <w:rsid w:val="00F42A8A"/>
    <w:rsid w:val="00F46F96"/>
    <w:rsid w:val="00F50756"/>
    <w:rsid w:val="00F51650"/>
    <w:rsid w:val="00F53FB5"/>
    <w:rsid w:val="00F544BA"/>
    <w:rsid w:val="00F61339"/>
    <w:rsid w:val="00F636C3"/>
    <w:rsid w:val="00F63ED0"/>
    <w:rsid w:val="00F6456A"/>
    <w:rsid w:val="00F647B4"/>
    <w:rsid w:val="00F64FFA"/>
    <w:rsid w:val="00F677B9"/>
    <w:rsid w:val="00F67A8E"/>
    <w:rsid w:val="00F70390"/>
    <w:rsid w:val="00F71B91"/>
    <w:rsid w:val="00F7303B"/>
    <w:rsid w:val="00F73A62"/>
    <w:rsid w:val="00F755D2"/>
    <w:rsid w:val="00F7619C"/>
    <w:rsid w:val="00F772C1"/>
    <w:rsid w:val="00F77545"/>
    <w:rsid w:val="00F8171B"/>
    <w:rsid w:val="00F8279F"/>
    <w:rsid w:val="00F82983"/>
    <w:rsid w:val="00F84648"/>
    <w:rsid w:val="00F86276"/>
    <w:rsid w:val="00F922A8"/>
    <w:rsid w:val="00F94DE3"/>
    <w:rsid w:val="00F96846"/>
    <w:rsid w:val="00F9695E"/>
    <w:rsid w:val="00F97B3E"/>
    <w:rsid w:val="00FA15D2"/>
    <w:rsid w:val="00FA4313"/>
    <w:rsid w:val="00FA4E30"/>
    <w:rsid w:val="00FA64D8"/>
    <w:rsid w:val="00FA73E6"/>
    <w:rsid w:val="00FA770E"/>
    <w:rsid w:val="00FB1472"/>
    <w:rsid w:val="00FB29F6"/>
    <w:rsid w:val="00FB3FEE"/>
    <w:rsid w:val="00FB48ED"/>
    <w:rsid w:val="00FB59E7"/>
    <w:rsid w:val="00FC168E"/>
    <w:rsid w:val="00FC4181"/>
    <w:rsid w:val="00FC601F"/>
    <w:rsid w:val="00FC62C8"/>
    <w:rsid w:val="00FC7A5A"/>
    <w:rsid w:val="00FD0E11"/>
    <w:rsid w:val="00FD1CE6"/>
    <w:rsid w:val="00FD3962"/>
    <w:rsid w:val="00FD3A07"/>
    <w:rsid w:val="00FD408F"/>
    <w:rsid w:val="00FD4EBD"/>
    <w:rsid w:val="00FD51BD"/>
    <w:rsid w:val="00FD5BF3"/>
    <w:rsid w:val="00FD7535"/>
    <w:rsid w:val="00FD7698"/>
    <w:rsid w:val="00FE1031"/>
    <w:rsid w:val="00FE13A3"/>
    <w:rsid w:val="00FE2E18"/>
    <w:rsid w:val="00FE3D13"/>
    <w:rsid w:val="00FE5213"/>
    <w:rsid w:val="00FF1283"/>
    <w:rsid w:val="00FF1AB1"/>
    <w:rsid w:val="00FF1CC5"/>
    <w:rsid w:val="00FF2B59"/>
    <w:rsid w:val="00FF395E"/>
    <w:rsid w:val="00FF5622"/>
    <w:rsid w:val="00FF61F0"/>
    <w:rsid w:val="00FF76D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2D7AEB0"/>
  <w15:docId w15:val="{3C1C492B-EDC4-4633-97D1-7B6A36CD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6D0"/>
    <w:pPr>
      <w:spacing w:before="240"/>
      <w:jc w:val="both"/>
    </w:pPr>
    <w:rPr>
      <w:sz w:val="24"/>
      <w:lang w:val="en-GB"/>
    </w:rPr>
  </w:style>
  <w:style w:type="paragraph" w:styleId="Heading1">
    <w:name w:val="heading 1"/>
    <w:basedOn w:val="Normal"/>
    <w:next w:val="Body"/>
    <w:link w:val="Heading1Char"/>
    <w:qFormat/>
    <w:rsid w:val="006E5A61"/>
    <w:pPr>
      <w:spacing w:before="0"/>
      <w:jc w:val="center"/>
      <w:outlineLvl w:val="0"/>
    </w:pPr>
    <w:rPr>
      <w:b/>
      <w:sz w:val="32"/>
    </w:rPr>
  </w:style>
  <w:style w:type="paragraph" w:styleId="Heading2">
    <w:name w:val="heading 2"/>
    <w:basedOn w:val="Normal"/>
    <w:next w:val="Normal"/>
    <w:qFormat/>
    <w:rsid w:val="006E5A61"/>
    <w:pPr>
      <w:spacing w:before="120"/>
      <w:jc w:val="left"/>
      <w:outlineLvl w:val="1"/>
    </w:pPr>
    <w:rPr>
      <w:b/>
      <w:sz w:val="28"/>
    </w:rPr>
  </w:style>
  <w:style w:type="paragraph" w:styleId="Heading3">
    <w:name w:val="heading 3"/>
    <w:basedOn w:val="Normal"/>
    <w:next w:val="NormalIndent"/>
    <w:qFormat/>
    <w:rsid w:val="006E5A61"/>
    <w:pPr>
      <w:spacing w:before="120"/>
      <w:jc w:val="lef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6E5A61"/>
  </w:style>
  <w:style w:type="paragraph" w:styleId="NormalIndent">
    <w:name w:val="Normal Indent"/>
    <w:basedOn w:val="Normal"/>
    <w:rsid w:val="006E5A61"/>
    <w:pPr>
      <w:ind w:left="720"/>
    </w:pPr>
  </w:style>
  <w:style w:type="paragraph" w:styleId="Index2">
    <w:name w:val="index 2"/>
    <w:basedOn w:val="Normal"/>
    <w:next w:val="Normal"/>
    <w:semiHidden/>
    <w:rsid w:val="006E5A61"/>
    <w:pPr>
      <w:tabs>
        <w:tab w:val="right" w:leader="dot" w:pos="8640"/>
      </w:tabs>
    </w:pPr>
  </w:style>
  <w:style w:type="paragraph" w:styleId="Index1">
    <w:name w:val="index 1"/>
    <w:basedOn w:val="Normal"/>
    <w:next w:val="Normal"/>
    <w:semiHidden/>
    <w:rsid w:val="006E5A61"/>
    <w:pPr>
      <w:ind w:right="-720"/>
      <w:jc w:val="center"/>
    </w:pPr>
    <w:rPr>
      <w:caps/>
    </w:rPr>
  </w:style>
  <w:style w:type="paragraph" w:styleId="Footer">
    <w:name w:val="footer"/>
    <w:basedOn w:val="Normal"/>
    <w:rsid w:val="006E5A61"/>
    <w:pPr>
      <w:tabs>
        <w:tab w:val="center" w:pos="4252"/>
        <w:tab w:val="right" w:pos="8504"/>
      </w:tabs>
    </w:pPr>
    <w:rPr>
      <w:sz w:val="16"/>
    </w:rPr>
  </w:style>
  <w:style w:type="paragraph" w:customStyle="1" w:styleId="Mark">
    <w:name w:val="Mark"/>
    <w:basedOn w:val="Normal"/>
    <w:rsid w:val="006E5A61"/>
    <w:pPr>
      <w:keepNext/>
      <w:keepLines/>
      <w:framePr w:w="504" w:h="547" w:hSpace="187" w:wrap="around" w:vAnchor="text" w:hAnchor="page" w:x="10800" w:y="174"/>
      <w:spacing w:before="0"/>
      <w:jc w:val="right"/>
    </w:pPr>
  </w:style>
  <w:style w:type="paragraph" w:customStyle="1" w:styleId="question">
    <w:name w:val="question"/>
    <w:basedOn w:val="Normal"/>
    <w:next w:val="question2"/>
    <w:link w:val="questionChar"/>
    <w:rsid w:val="00D35041"/>
    <w:pPr>
      <w:keepNext/>
      <w:keepLines/>
      <w:tabs>
        <w:tab w:val="left" w:pos="540"/>
        <w:tab w:val="right" w:pos="9923"/>
      </w:tabs>
      <w:ind w:left="547" w:hanging="547"/>
      <w:outlineLvl w:val="1"/>
    </w:pPr>
  </w:style>
  <w:style w:type="paragraph" w:customStyle="1" w:styleId="question2">
    <w:name w:val="question2"/>
    <w:basedOn w:val="question"/>
    <w:link w:val="question2Char"/>
    <w:rsid w:val="006E5A61"/>
    <w:pPr>
      <w:tabs>
        <w:tab w:val="clear" w:pos="540"/>
      </w:tabs>
      <w:spacing w:before="120"/>
      <w:ind w:firstLine="0"/>
      <w:outlineLvl w:val="9"/>
    </w:pPr>
  </w:style>
  <w:style w:type="paragraph" w:customStyle="1" w:styleId="subquestion">
    <w:name w:val="subquestion"/>
    <w:basedOn w:val="question2"/>
    <w:next w:val="subquestion2"/>
    <w:link w:val="subquestionChar"/>
    <w:rsid w:val="006E5A61"/>
    <w:pPr>
      <w:tabs>
        <w:tab w:val="left" w:pos="1080"/>
      </w:tabs>
      <w:ind w:left="1080" w:hanging="533"/>
      <w:outlineLvl w:val="2"/>
    </w:pPr>
  </w:style>
  <w:style w:type="paragraph" w:customStyle="1" w:styleId="subquestion2">
    <w:name w:val="subquestion2"/>
    <w:basedOn w:val="subquestion"/>
    <w:link w:val="subquestion2Char"/>
    <w:rsid w:val="006E5A61"/>
    <w:pPr>
      <w:ind w:firstLine="0"/>
      <w:outlineLvl w:val="9"/>
    </w:pPr>
  </w:style>
  <w:style w:type="paragraph" w:customStyle="1" w:styleId="subsubquest">
    <w:name w:val="subsubquest"/>
    <w:basedOn w:val="subquestion2"/>
    <w:rsid w:val="006E5A61"/>
    <w:pPr>
      <w:ind w:left="1620" w:hanging="540"/>
    </w:pPr>
  </w:style>
  <w:style w:type="paragraph" w:customStyle="1" w:styleId="subsubquest2">
    <w:name w:val="subsubquest2"/>
    <w:basedOn w:val="subsubquest"/>
    <w:rsid w:val="006E5A61"/>
    <w:pPr>
      <w:ind w:firstLine="0"/>
    </w:pPr>
  </w:style>
  <w:style w:type="paragraph" w:customStyle="1" w:styleId="question-sub">
    <w:name w:val="question-sub"/>
    <w:basedOn w:val="question"/>
    <w:next w:val="subquestion2"/>
    <w:link w:val="question-subChar"/>
    <w:rsid w:val="006E5A61"/>
    <w:pPr>
      <w:spacing w:before="120"/>
      <w:ind w:left="1080" w:hanging="1080"/>
    </w:pPr>
  </w:style>
  <w:style w:type="paragraph" w:customStyle="1" w:styleId="subques-subsub">
    <w:name w:val="subques-subsub"/>
    <w:basedOn w:val="subquestion"/>
    <w:link w:val="subques-subsubChar"/>
    <w:rsid w:val="006E5A61"/>
    <w:pPr>
      <w:ind w:left="1620" w:hanging="1080"/>
    </w:pPr>
  </w:style>
  <w:style w:type="paragraph" w:customStyle="1" w:styleId="Figure">
    <w:name w:val="Figure"/>
    <w:basedOn w:val="Normal"/>
    <w:rsid w:val="006E5A61"/>
    <w:pPr>
      <w:keepNext/>
      <w:keepLines/>
      <w:jc w:val="center"/>
      <w:outlineLvl w:val="4"/>
    </w:pPr>
    <w:rPr>
      <w:i/>
      <w:noProof/>
    </w:rPr>
  </w:style>
  <w:style w:type="paragraph" w:customStyle="1" w:styleId="section">
    <w:name w:val="section"/>
    <w:basedOn w:val="question"/>
    <w:next w:val="question"/>
    <w:rsid w:val="006E5A61"/>
    <w:pPr>
      <w:tabs>
        <w:tab w:val="clear" w:pos="540"/>
      </w:tabs>
      <w:spacing w:after="240"/>
    </w:pPr>
    <w:rPr>
      <w:b/>
      <w:sz w:val="32"/>
    </w:rPr>
  </w:style>
  <w:style w:type="paragraph" w:customStyle="1" w:styleId="Weighting">
    <w:name w:val="Weighting"/>
    <w:basedOn w:val="Normal"/>
    <w:rsid w:val="006E5A61"/>
    <w:pPr>
      <w:keepNext/>
      <w:keepLines/>
      <w:tabs>
        <w:tab w:val="left" w:pos="540"/>
      </w:tabs>
      <w:spacing w:after="240"/>
      <w:ind w:left="539"/>
    </w:pPr>
    <w:rPr>
      <w:i/>
    </w:rPr>
  </w:style>
  <w:style w:type="paragraph" w:customStyle="1" w:styleId="Interquestion">
    <w:name w:val="Interquestion"/>
    <w:basedOn w:val="Normal"/>
    <w:rsid w:val="006E5A61"/>
    <w:rPr>
      <w:sz w:val="12"/>
    </w:rPr>
  </w:style>
  <w:style w:type="paragraph" w:styleId="DocumentMap">
    <w:name w:val="Document Map"/>
    <w:basedOn w:val="Normal"/>
    <w:semiHidden/>
    <w:rsid w:val="006E5A61"/>
    <w:pPr>
      <w:shd w:val="clear" w:color="auto" w:fill="000080"/>
    </w:pPr>
    <w:rPr>
      <w:rFonts w:ascii="Tahoma" w:hAnsi="Tahoma"/>
    </w:rPr>
  </w:style>
  <w:style w:type="paragraph" w:customStyle="1" w:styleId="prequestion">
    <w:name w:val="prequestion"/>
    <w:basedOn w:val="Normal"/>
    <w:rsid w:val="006E5A61"/>
    <w:pPr>
      <w:ind w:left="547" w:hanging="547"/>
    </w:pPr>
    <w:rPr>
      <w:sz w:val="16"/>
    </w:rPr>
  </w:style>
  <w:style w:type="character" w:styleId="PageNumber">
    <w:name w:val="page number"/>
    <w:basedOn w:val="DefaultParagraphFont"/>
    <w:rsid w:val="006E5A61"/>
  </w:style>
  <w:style w:type="paragraph" w:styleId="Header">
    <w:name w:val="header"/>
    <w:basedOn w:val="Normal"/>
    <w:link w:val="HeaderChar"/>
    <w:rsid w:val="006E5A61"/>
    <w:pPr>
      <w:tabs>
        <w:tab w:val="center" w:pos="4320"/>
        <w:tab w:val="right" w:pos="8640"/>
      </w:tabs>
    </w:pPr>
  </w:style>
  <w:style w:type="table" w:styleId="TableGrid">
    <w:name w:val="Table Grid"/>
    <w:basedOn w:val="TableNormal"/>
    <w:rsid w:val="006E5A61"/>
    <w:pPr>
      <w:spacing w:before="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E5A61"/>
    <w:rPr>
      <w:rFonts w:ascii="Tahoma" w:hAnsi="Tahoma" w:cs="Tahoma"/>
      <w:sz w:val="16"/>
      <w:szCs w:val="16"/>
    </w:rPr>
  </w:style>
  <w:style w:type="character" w:customStyle="1" w:styleId="questionChar">
    <w:name w:val="question Char"/>
    <w:basedOn w:val="DefaultParagraphFont"/>
    <w:link w:val="question"/>
    <w:rsid w:val="00D35041"/>
    <w:rPr>
      <w:sz w:val="24"/>
      <w:lang w:val="en-GB"/>
    </w:rPr>
  </w:style>
  <w:style w:type="character" w:customStyle="1" w:styleId="question2Char">
    <w:name w:val="question2 Char"/>
    <w:basedOn w:val="questionChar"/>
    <w:link w:val="question2"/>
    <w:rsid w:val="006E5A61"/>
    <w:rPr>
      <w:sz w:val="24"/>
      <w:lang w:val="en-GB"/>
    </w:rPr>
  </w:style>
  <w:style w:type="character" w:customStyle="1" w:styleId="subquestionChar">
    <w:name w:val="subquestion Char"/>
    <w:basedOn w:val="question2Char"/>
    <w:link w:val="subquestion"/>
    <w:rsid w:val="006E5A61"/>
    <w:rPr>
      <w:sz w:val="24"/>
      <w:lang w:val="en-GB"/>
    </w:rPr>
  </w:style>
  <w:style w:type="character" w:customStyle="1" w:styleId="subquestion2Char">
    <w:name w:val="subquestion2 Char"/>
    <w:basedOn w:val="subquestionChar"/>
    <w:link w:val="subquestion2"/>
    <w:rsid w:val="006E5A61"/>
    <w:rPr>
      <w:sz w:val="24"/>
      <w:lang w:val="en-GB"/>
    </w:rPr>
  </w:style>
  <w:style w:type="character" w:customStyle="1" w:styleId="question-subChar">
    <w:name w:val="question-sub Char"/>
    <w:basedOn w:val="questionChar"/>
    <w:link w:val="question-sub"/>
    <w:rsid w:val="006E5A61"/>
    <w:rPr>
      <w:sz w:val="24"/>
      <w:lang w:val="en-GB"/>
    </w:rPr>
  </w:style>
  <w:style w:type="character" w:customStyle="1" w:styleId="subques-subsubChar">
    <w:name w:val="subques-subsub Char"/>
    <w:basedOn w:val="subquestionChar"/>
    <w:link w:val="subques-subsub"/>
    <w:rsid w:val="006E5A61"/>
    <w:rPr>
      <w:sz w:val="24"/>
      <w:lang w:val="en-GB"/>
    </w:rPr>
  </w:style>
  <w:style w:type="paragraph" w:customStyle="1" w:styleId="question-subsub">
    <w:name w:val="question-subsub"/>
    <w:basedOn w:val="question-sub"/>
    <w:rsid w:val="006E5A61"/>
    <w:pPr>
      <w:tabs>
        <w:tab w:val="left" w:pos="1077"/>
      </w:tabs>
      <w:ind w:left="1616" w:hanging="1616"/>
    </w:pPr>
  </w:style>
  <w:style w:type="character" w:styleId="PlaceholderText">
    <w:name w:val="Placeholder Text"/>
    <w:basedOn w:val="DefaultParagraphFont"/>
    <w:uiPriority w:val="99"/>
    <w:semiHidden/>
    <w:rsid w:val="00CE5E80"/>
    <w:rPr>
      <w:color w:val="808080"/>
    </w:rPr>
  </w:style>
  <w:style w:type="character" w:styleId="Hyperlink">
    <w:name w:val="Hyperlink"/>
    <w:basedOn w:val="DefaultParagraphFont"/>
    <w:uiPriority w:val="99"/>
    <w:unhideWhenUsed/>
    <w:rsid w:val="003A5D81"/>
    <w:rPr>
      <w:color w:val="0000FF" w:themeColor="hyperlink"/>
      <w:u w:val="single"/>
    </w:rPr>
  </w:style>
  <w:style w:type="character" w:styleId="FollowedHyperlink">
    <w:name w:val="FollowedHyperlink"/>
    <w:basedOn w:val="DefaultParagraphFont"/>
    <w:uiPriority w:val="99"/>
    <w:semiHidden/>
    <w:unhideWhenUsed/>
    <w:rsid w:val="003A5D81"/>
    <w:rPr>
      <w:color w:val="800080" w:themeColor="followedHyperlink"/>
      <w:u w:val="single"/>
    </w:rPr>
  </w:style>
  <w:style w:type="paragraph" w:customStyle="1" w:styleId="Commentry">
    <w:name w:val="Commentry"/>
    <w:basedOn w:val="question2"/>
    <w:qFormat/>
    <w:rsid w:val="00FF61F0"/>
    <w:rPr>
      <w:i/>
      <w:color w:val="FF0000"/>
    </w:rPr>
  </w:style>
  <w:style w:type="paragraph" w:styleId="NormalWeb">
    <w:name w:val="Normal (Web)"/>
    <w:basedOn w:val="Normal"/>
    <w:uiPriority w:val="99"/>
    <w:semiHidden/>
    <w:unhideWhenUsed/>
    <w:rsid w:val="00D86395"/>
    <w:pPr>
      <w:spacing w:before="100" w:beforeAutospacing="1" w:after="100" w:afterAutospacing="1"/>
      <w:jc w:val="left"/>
    </w:pPr>
    <w:rPr>
      <w:rFonts w:ascii="Times" w:eastAsiaTheme="minorEastAsia" w:hAnsi="Times"/>
      <w:sz w:val="20"/>
    </w:rPr>
  </w:style>
  <w:style w:type="character" w:customStyle="1" w:styleId="HeaderChar">
    <w:name w:val="Header Char"/>
    <w:basedOn w:val="DefaultParagraphFont"/>
    <w:link w:val="Header"/>
    <w:rsid w:val="00D57F50"/>
    <w:rPr>
      <w:sz w:val="24"/>
      <w:lang w:val="en-GB"/>
    </w:rPr>
  </w:style>
  <w:style w:type="paragraph" w:styleId="BodyText">
    <w:name w:val="Body Text"/>
    <w:basedOn w:val="Normal"/>
    <w:link w:val="BodyTextChar"/>
    <w:semiHidden/>
    <w:rsid w:val="00AE1AB7"/>
    <w:pPr>
      <w:spacing w:before="0"/>
      <w:jc w:val="left"/>
    </w:pPr>
    <w:rPr>
      <w:rFonts w:eastAsia="Times New Roman"/>
      <w:sz w:val="22"/>
      <w:lang w:val="en-US"/>
    </w:rPr>
  </w:style>
  <w:style w:type="character" w:customStyle="1" w:styleId="BodyTextChar">
    <w:name w:val="Body Text Char"/>
    <w:basedOn w:val="DefaultParagraphFont"/>
    <w:link w:val="BodyText"/>
    <w:semiHidden/>
    <w:rsid w:val="00AE1AB7"/>
    <w:rPr>
      <w:rFonts w:eastAsia="Times New Roman"/>
      <w:sz w:val="22"/>
    </w:rPr>
  </w:style>
  <w:style w:type="paragraph" w:styleId="BodyTextIndent3">
    <w:name w:val="Body Text Indent 3"/>
    <w:basedOn w:val="Normal"/>
    <w:link w:val="BodyTextIndent3Char"/>
    <w:semiHidden/>
    <w:rsid w:val="00AE1AB7"/>
    <w:pPr>
      <w:spacing w:before="0"/>
      <w:ind w:left="360" w:hanging="360"/>
      <w:jc w:val="left"/>
    </w:pPr>
    <w:rPr>
      <w:rFonts w:eastAsia="Times New Roman"/>
      <w:sz w:val="22"/>
      <w:lang w:val="en-US"/>
    </w:rPr>
  </w:style>
  <w:style w:type="character" w:customStyle="1" w:styleId="BodyTextIndent3Char">
    <w:name w:val="Body Text Indent 3 Char"/>
    <w:basedOn w:val="DefaultParagraphFont"/>
    <w:link w:val="BodyTextIndent3"/>
    <w:semiHidden/>
    <w:rsid w:val="00AE1AB7"/>
    <w:rPr>
      <w:rFonts w:eastAsia="Times New Roman"/>
      <w:sz w:val="22"/>
    </w:rPr>
  </w:style>
  <w:style w:type="paragraph" w:styleId="ListParagraph">
    <w:name w:val="List Paragraph"/>
    <w:basedOn w:val="Normal"/>
    <w:uiPriority w:val="34"/>
    <w:qFormat/>
    <w:rsid w:val="00770906"/>
    <w:pPr>
      <w:ind w:left="720"/>
      <w:contextualSpacing/>
    </w:pPr>
  </w:style>
  <w:style w:type="character" w:customStyle="1" w:styleId="Heading1Char">
    <w:name w:val="Heading 1 Char"/>
    <w:basedOn w:val="DefaultParagraphFont"/>
    <w:link w:val="Heading1"/>
    <w:rsid w:val="00D816D0"/>
    <w:rPr>
      <w:b/>
      <w:sz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08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WINWORD\TEMPLATE\EXA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A7A2D-609E-45DD-9534-53ECEB895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Template>
  <TotalTime>1</TotalTime>
  <Pages>8</Pages>
  <Words>1053</Words>
  <Characters>6008</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Imperial College</Company>
  <LinksUpToDate>false</LinksUpToDate>
  <CharactersWithSpaces>7047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Cheung</dc:creator>
  <cp:keywords/>
  <dc:description/>
  <cp:lastModifiedBy>Brazinskaite, Lina</cp:lastModifiedBy>
  <cp:revision>2</cp:revision>
  <cp:lastPrinted>2016-06-30T08:52:00Z</cp:lastPrinted>
  <dcterms:created xsi:type="dcterms:W3CDTF">2016-06-30T08:53:00Z</dcterms:created>
  <dcterms:modified xsi:type="dcterms:W3CDTF">2016-06-30T08:53:00Z</dcterms:modified>
  <cp:category/>
</cp:coreProperties>
</file>